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A7C6C" w14:textId="5DD379A5" w:rsidR="00E340AA" w:rsidRDefault="007163F2" w:rsidP="000C7958">
      <w:pPr>
        <w:pStyle w:val="TxtGauche"/>
        <w:numPr>
          <w:ilvl w:val="0"/>
          <w:numId w:val="21"/>
        </w:numPr>
      </w:pPr>
      <w:r>
        <w:t>f</w:t>
      </w:r>
      <w:r w:rsidR="00E340AA">
        <w:t>D</w:t>
      </w:r>
      <w:r w:rsidR="00C048CF">
        <w:t>u</w:t>
      </w:r>
      <w:r w:rsidR="00E340AA">
        <w:t xml:space="preserve"> </w:t>
      </w:r>
      <w:sdt>
        <w:sdtPr>
          <w:alias w:val="Q1"/>
          <w:tag w:val="Q1"/>
          <w:id w:val="506255175"/>
          <w:placeholder>
            <w:docPart w:val="E0250CEF5E134F0185F51BA87310F0EC"/>
          </w:placeholder>
          <w:date w:fullDate="2024-03-21T00:00:00Z">
            <w:dateFormat w:val="dd.MM.yyyy"/>
            <w:lid w:val="fr-CH"/>
            <w:storeMappedDataAs w:val="dateTime"/>
            <w:calendar w:val="gregorian"/>
          </w:date>
        </w:sdtPr>
        <w:sdtEndPr/>
        <w:sdtContent>
          <w:r w:rsidR="00D9106A">
            <w:t>21.03.2024</w:t>
          </w:r>
        </w:sdtContent>
      </w:sdt>
      <w:r w:rsidR="00E340AA">
        <w:t xml:space="preserve"> au</w:t>
      </w:r>
      <w:r w:rsidR="00E340AA">
        <w:br/>
      </w:r>
      <w:sdt>
        <w:sdtPr>
          <w:id w:val="-1449007396"/>
          <w:placeholder>
            <w:docPart w:val="1AEC3788058C4E53B3601D65AFA675F7"/>
          </w:placeholder>
          <w:date w:fullDate="2024-05-03T00:00:00Z">
            <w:dateFormat w:val="dd.MM.yyyy"/>
            <w:lid w:val="fr-CH"/>
            <w:storeMappedDataAs w:val="dateTime"/>
            <w:calendar w:val="gregorian"/>
          </w:date>
        </w:sdtPr>
        <w:sdtEndPr/>
        <w:sdtContent>
          <w:r w:rsidR="008F67A4">
            <w:t>03.05.2024</w:t>
          </w:r>
        </w:sdtContent>
      </w:sdt>
    </w:p>
    <w:p w14:paraId="6A141AEA" w14:textId="7A389B56" w:rsidR="00E340AA" w:rsidRDefault="002004C4" w:rsidP="00E340AA">
      <w:pPr>
        <w:pStyle w:val="Titreprincipale"/>
      </w:pPr>
      <w:fldSimple w:instr=" TITLE  \* FirstCap  \* MERGEFORMAT ">
        <w:r w:rsidR="00D9106A">
          <w:t>133 - Développer des applications WEB</w:t>
        </w:r>
      </w:fldSimple>
    </w:p>
    <w:p w14:paraId="2059817D" w14:textId="77777777" w:rsidR="00E340AA" w:rsidRDefault="00E340AA" w:rsidP="00E340AA">
      <w:pPr>
        <w:pStyle w:val="Titresecondaire"/>
        <w:rPr>
          <w:rStyle w:val="COrangeClaire"/>
        </w:rPr>
      </w:pPr>
      <w:r>
        <w:rPr>
          <w:rStyle w:val="COrangeClaire"/>
        </w:rPr>
        <w:t>Rapport personnel</w:t>
      </w:r>
    </w:p>
    <w:p w14:paraId="24C96344" w14:textId="77777777" w:rsidR="00E340AA" w:rsidRDefault="00E340AA" w:rsidP="00E340AA">
      <w:pPr>
        <w:pStyle w:val="TxtNP"/>
      </w:pPr>
      <w:r>
        <w:t>Hoti Flamur</w:t>
      </w:r>
    </w:p>
    <w:p w14:paraId="5CF1ECC9" w14:textId="1A1729A8" w:rsidR="00E340AA" w:rsidRDefault="00161930" w:rsidP="00E340AA">
      <w:pPr>
        <w:pStyle w:val="TxtDroite"/>
      </w:pPr>
      <w:r>
        <w:rPr>
          <w:noProof/>
        </w:rPr>
        <w:drawing>
          <wp:anchor distT="0" distB="0" distL="114300" distR="114300" simplePos="0" relativeHeight="251658240" behindDoc="1" locked="0" layoutInCell="1" allowOverlap="1" wp14:anchorId="61132852" wp14:editId="62DF453D">
            <wp:simplePos x="0" y="0"/>
            <wp:positionH relativeFrom="column">
              <wp:posOffset>224155</wp:posOffset>
            </wp:positionH>
            <wp:positionV relativeFrom="paragraph">
              <wp:posOffset>50800</wp:posOffset>
            </wp:positionV>
            <wp:extent cx="2713990" cy="2035175"/>
            <wp:effectExtent l="0" t="0" r="0" b="3175"/>
            <wp:wrapTight wrapText="bothSides">
              <wp:wrapPolygon edited="0">
                <wp:start x="606" y="0"/>
                <wp:lineTo x="0" y="404"/>
                <wp:lineTo x="0" y="21229"/>
                <wp:lineTo x="606" y="21432"/>
                <wp:lineTo x="20771" y="21432"/>
                <wp:lineTo x="21378" y="21229"/>
                <wp:lineTo x="21378" y="404"/>
                <wp:lineTo x="20771" y="0"/>
                <wp:lineTo x="606" y="0"/>
              </wp:wrapPolygon>
            </wp:wrapTight>
            <wp:docPr id="2" name="Image 2" descr="L'importance du réseau dans un parc informatique - ED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mportance du réseau dans un parc informatique - EDS.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3990" cy="20351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340AA">
        <w:t>Date de création :</w:t>
      </w:r>
      <w:r w:rsidR="00927EED">
        <w:t xml:space="preserve">  </w:t>
      </w:r>
      <w:r w:rsidR="00927EED">
        <w:fldChar w:fldCharType="begin"/>
      </w:r>
      <w:r w:rsidR="00927EED">
        <w:instrText xml:space="preserve"> CREATEDATE  \@ "d MMMM yyyy"  \* MERGEFORMAT </w:instrText>
      </w:r>
      <w:r w:rsidR="00927EED">
        <w:fldChar w:fldCharType="separate"/>
      </w:r>
      <w:r w:rsidR="00D9106A">
        <w:rPr>
          <w:noProof/>
        </w:rPr>
        <w:t>21 mars 2024</w:t>
      </w:r>
      <w:r w:rsidR="00927EED">
        <w:fldChar w:fldCharType="end"/>
      </w:r>
      <w:r w:rsidR="00E340AA">
        <w:br/>
        <w:t>Version 1 d</w:t>
      </w:r>
      <w:r w:rsidR="00506613">
        <w:t>u</w:t>
      </w:r>
      <w:r w:rsidR="00E340AA">
        <w:t xml:space="preserve"> : </w:t>
      </w:r>
      <w:r w:rsidR="009D4786">
        <w:fldChar w:fldCharType="begin"/>
      </w:r>
      <w:r w:rsidR="009D4786">
        <w:instrText xml:space="preserve"> SAVEDATE  \@ "dd.MM.yy"  \* MERGEFORMAT </w:instrText>
      </w:r>
      <w:r w:rsidR="009D4786">
        <w:fldChar w:fldCharType="separate"/>
      </w:r>
      <w:r w:rsidR="007163F2">
        <w:rPr>
          <w:noProof/>
        </w:rPr>
        <w:t>28.03.24</w:t>
      </w:r>
      <w:r w:rsidR="009D4786">
        <w:fldChar w:fldCharType="end"/>
      </w:r>
    </w:p>
    <w:p w14:paraId="4815C6FE" w14:textId="58F37E73" w:rsidR="00E340AA" w:rsidRDefault="00E340AA" w:rsidP="00E340AA">
      <w:pPr>
        <w:pStyle w:val="TxtGauche"/>
      </w:pPr>
    </w:p>
    <w:p w14:paraId="067FCE4D" w14:textId="77777777" w:rsidR="00E340AA" w:rsidRDefault="00E340AA" w:rsidP="00CB56DD">
      <w:pPr>
        <w:sectPr w:rsidR="00E340AA">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20"/>
        </w:sectPr>
      </w:pPr>
    </w:p>
    <w:p w14:paraId="701A1325" w14:textId="77777777" w:rsidR="00E340AA" w:rsidRDefault="00E340AA" w:rsidP="00E340AA">
      <w:pPr>
        <w:pStyle w:val="TitreTabledematires"/>
      </w:pPr>
      <w:r>
        <w:lastRenderedPageBreak/>
        <w:t>Table des matières</w:t>
      </w:r>
    </w:p>
    <w:p w14:paraId="4F92A0DF" w14:textId="270FC575" w:rsidR="00E66F6E" w:rsidRDefault="00E340AA">
      <w:pPr>
        <w:pStyle w:val="TM1"/>
        <w:rPr>
          <w:rFonts w:asciiTheme="minorHAnsi" w:eastAsiaTheme="minorEastAsia" w:hAnsiTheme="minorHAnsi"/>
          <w:b w:val="0"/>
          <w:i w:val="0"/>
          <w:noProof/>
          <w:kern w:val="2"/>
          <w:lang w:eastAsia="fr-CH"/>
          <w14:ligatures w14:val="standardContextual"/>
        </w:rPr>
      </w:pPr>
      <w:r>
        <w:fldChar w:fldCharType="begin"/>
      </w:r>
      <w:r>
        <w:instrText xml:space="preserve"> TOC \o "1-4" \u </w:instrText>
      </w:r>
      <w:r>
        <w:fldChar w:fldCharType="separate"/>
      </w:r>
      <w:r w:rsidR="00E66F6E">
        <w:rPr>
          <w:noProof/>
        </w:rPr>
        <w:t>1</w:t>
      </w:r>
      <w:r w:rsidR="00E66F6E">
        <w:rPr>
          <w:rFonts w:asciiTheme="minorHAnsi" w:eastAsiaTheme="minorEastAsia" w:hAnsiTheme="minorHAnsi"/>
          <w:b w:val="0"/>
          <w:i w:val="0"/>
          <w:noProof/>
          <w:kern w:val="2"/>
          <w:lang w:eastAsia="fr-CH"/>
          <w14:ligatures w14:val="standardContextual"/>
        </w:rPr>
        <w:tab/>
      </w:r>
      <w:r w:rsidR="00E66F6E">
        <w:rPr>
          <w:noProof/>
        </w:rPr>
        <w:t>Introduction</w:t>
      </w:r>
      <w:r w:rsidR="00E66F6E">
        <w:rPr>
          <w:noProof/>
        </w:rPr>
        <w:tab/>
      </w:r>
      <w:r w:rsidR="00E66F6E">
        <w:rPr>
          <w:noProof/>
        </w:rPr>
        <w:fldChar w:fldCharType="begin"/>
      </w:r>
      <w:r w:rsidR="00E66F6E">
        <w:rPr>
          <w:noProof/>
        </w:rPr>
        <w:instrText xml:space="preserve"> PAGEREF _Toc162532245 \h </w:instrText>
      </w:r>
      <w:r w:rsidR="00E66F6E">
        <w:rPr>
          <w:noProof/>
        </w:rPr>
      </w:r>
      <w:r w:rsidR="00E66F6E">
        <w:rPr>
          <w:noProof/>
        </w:rPr>
        <w:fldChar w:fldCharType="separate"/>
      </w:r>
      <w:r w:rsidR="00E66F6E">
        <w:rPr>
          <w:noProof/>
        </w:rPr>
        <w:t>3</w:t>
      </w:r>
      <w:r w:rsidR="00E66F6E">
        <w:rPr>
          <w:noProof/>
        </w:rPr>
        <w:fldChar w:fldCharType="end"/>
      </w:r>
    </w:p>
    <w:p w14:paraId="473262C1" w14:textId="03F98CE2" w:rsidR="00E66F6E" w:rsidRDefault="00E66F6E">
      <w:pPr>
        <w:pStyle w:val="TM1"/>
        <w:rPr>
          <w:rFonts w:asciiTheme="minorHAnsi" w:eastAsiaTheme="minorEastAsia" w:hAnsiTheme="minorHAnsi"/>
          <w:b w:val="0"/>
          <w:i w:val="0"/>
          <w:noProof/>
          <w:kern w:val="2"/>
          <w:lang w:eastAsia="fr-CH"/>
          <w14:ligatures w14:val="standardContextual"/>
        </w:rPr>
      </w:pPr>
      <w:r>
        <w:rPr>
          <w:noProof/>
        </w:rPr>
        <w:t>2</w:t>
      </w:r>
      <w:r>
        <w:rPr>
          <w:rFonts w:asciiTheme="minorHAnsi" w:eastAsiaTheme="minorEastAsia" w:hAnsiTheme="minorHAnsi"/>
          <w:b w:val="0"/>
          <w:i w:val="0"/>
          <w:noProof/>
          <w:kern w:val="2"/>
          <w:lang w:eastAsia="fr-CH"/>
          <w14:ligatures w14:val="standardContextual"/>
        </w:rPr>
        <w:tab/>
      </w:r>
      <w:r>
        <w:rPr>
          <w:noProof/>
        </w:rPr>
        <w:t>Tests technologiques selon les exercices</w:t>
      </w:r>
      <w:r>
        <w:rPr>
          <w:noProof/>
        </w:rPr>
        <w:tab/>
      </w:r>
      <w:r>
        <w:rPr>
          <w:noProof/>
        </w:rPr>
        <w:fldChar w:fldCharType="begin"/>
      </w:r>
      <w:r>
        <w:rPr>
          <w:noProof/>
        </w:rPr>
        <w:instrText xml:space="preserve"> PAGEREF _Toc162532246 \h </w:instrText>
      </w:r>
      <w:r>
        <w:rPr>
          <w:noProof/>
        </w:rPr>
      </w:r>
      <w:r>
        <w:rPr>
          <w:noProof/>
        </w:rPr>
        <w:fldChar w:fldCharType="separate"/>
      </w:r>
      <w:r>
        <w:rPr>
          <w:noProof/>
        </w:rPr>
        <w:t>4</w:t>
      </w:r>
      <w:r>
        <w:rPr>
          <w:noProof/>
        </w:rPr>
        <w:fldChar w:fldCharType="end"/>
      </w:r>
    </w:p>
    <w:p w14:paraId="7303547C" w14:textId="6B73ECA5"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2.1</w:t>
      </w:r>
      <w:r>
        <w:rPr>
          <w:rFonts w:asciiTheme="minorHAnsi" w:eastAsiaTheme="minorEastAsia" w:hAnsiTheme="minorHAnsi"/>
          <w:b w:val="0"/>
          <w:i w:val="0"/>
          <w:noProof/>
          <w:kern w:val="2"/>
          <w:lang w:eastAsia="fr-CH"/>
          <w14:ligatures w14:val="standardContextual"/>
        </w:rPr>
        <w:tab/>
      </w:r>
      <w:r>
        <w:rPr>
          <w:noProof/>
        </w:rPr>
        <w:t>Installation et Hello World</w:t>
      </w:r>
      <w:r>
        <w:rPr>
          <w:noProof/>
        </w:rPr>
        <w:tab/>
      </w:r>
      <w:r>
        <w:rPr>
          <w:noProof/>
        </w:rPr>
        <w:fldChar w:fldCharType="begin"/>
      </w:r>
      <w:r>
        <w:rPr>
          <w:noProof/>
        </w:rPr>
        <w:instrText xml:space="preserve"> PAGEREF _Toc162532247 \h </w:instrText>
      </w:r>
      <w:r>
        <w:rPr>
          <w:noProof/>
        </w:rPr>
      </w:r>
      <w:r>
        <w:rPr>
          <w:noProof/>
        </w:rPr>
        <w:fldChar w:fldCharType="separate"/>
      </w:r>
      <w:r>
        <w:rPr>
          <w:noProof/>
        </w:rPr>
        <w:t>4</w:t>
      </w:r>
      <w:r>
        <w:rPr>
          <w:noProof/>
        </w:rPr>
        <w:fldChar w:fldCharType="end"/>
      </w:r>
    </w:p>
    <w:p w14:paraId="61CD1919" w14:textId="106350B0"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2.2</w:t>
      </w:r>
      <w:r>
        <w:rPr>
          <w:rFonts w:asciiTheme="minorHAnsi" w:eastAsiaTheme="minorEastAsia" w:hAnsiTheme="minorHAnsi"/>
          <w:b w:val="0"/>
          <w:i w:val="0"/>
          <w:noProof/>
          <w:kern w:val="2"/>
          <w:lang w:eastAsia="fr-CH"/>
          <w14:ligatures w14:val="standardContextual"/>
        </w:rPr>
        <w:tab/>
      </w:r>
      <w:r>
        <w:rPr>
          <w:noProof/>
        </w:rPr>
        <w:t>Conteneurisation</w:t>
      </w:r>
      <w:r>
        <w:rPr>
          <w:noProof/>
        </w:rPr>
        <w:tab/>
      </w:r>
      <w:r>
        <w:rPr>
          <w:noProof/>
        </w:rPr>
        <w:fldChar w:fldCharType="begin"/>
      </w:r>
      <w:r>
        <w:rPr>
          <w:noProof/>
        </w:rPr>
        <w:instrText xml:space="preserve"> PAGEREF _Toc162532248 \h </w:instrText>
      </w:r>
      <w:r>
        <w:rPr>
          <w:noProof/>
        </w:rPr>
      </w:r>
      <w:r>
        <w:rPr>
          <w:noProof/>
        </w:rPr>
        <w:fldChar w:fldCharType="separate"/>
      </w:r>
      <w:r>
        <w:rPr>
          <w:noProof/>
        </w:rPr>
        <w:t>4</w:t>
      </w:r>
      <w:r>
        <w:rPr>
          <w:noProof/>
        </w:rPr>
        <w:fldChar w:fldCharType="end"/>
      </w:r>
    </w:p>
    <w:p w14:paraId="1448BE42" w14:textId="20B67EE1"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sidRPr="00E66F6E">
        <w:rPr>
          <w:noProof/>
        </w:rPr>
        <w:t>2.2.1</w:t>
      </w:r>
      <w:r>
        <w:rPr>
          <w:rFonts w:asciiTheme="minorHAnsi" w:eastAsiaTheme="minorEastAsia" w:hAnsiTheme="minorHAnsi"/>
          <w:b w:val="0"/>
          <w:i w:val="0"/>
          <w:noProof/>
          <w:kern w:val="2"/>
          <w:lang w:eastAsia="fr-CH"/>
          <w14:ligatures w14:val="standardContextual"/>
        </w:rPr>
        <w:tab/>
      </w:r>
      <w:r w:rsidRPr="00E66F6E">
        <w:rPr>
          <w:noProof/>
        </w:rPr>
        <w:t>Création de l'image docker</w:t>
      </w:r>
      <w:r>
        <w:rPr>
          <w:noProof/>
        </w:rPr>
        <w:tab/>
      </w:r>
      <w:r>
        <w:rPr>
          <w:noProof/>
        </w:rPr>
        <w:fldChar w:fldCharType="begin"/>
      </w:r>
      <w:r>
        <w:rPr>
          <w:noProof/>
        </w:rPr>
        <w:instrText xml:space="preserve"> PAGEREF _Toc162532249 \h </w:instrText>
      </w:r>
      <w:r>
        <w:rPr>
          <w:noProof/>
        </w:rPr>
      </w:r>
      <w:r>
        <w:rPr>
          <w:noProof/>
        </w:rPr>
        <w:fldChar w:fldCharType="separate"/>
      </w:r>
      <w:r>
        <w:rPr>
          <w:noProof/>
        </w:rPr>
        <w:t>5</w:t>
      </w:r>
      <w:r>
        <w:rPr>
          <w:noProof/>
        </w:rPr>
        <w:fldChar w:fldCharType="end"/>
      </w:r>
    </w:p>
    <w:p w14:paraId="45B7AC37" w14:textId="0734A7EE"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2.3</w:t>
      </w:r>
      <w:r>
        <w:rPr>
          <w:rFonts w:asciiTheme="minorHAnsi" w:eastAsiaTheme="minorEastAsia" w:hAnsiTheme="minorHAnsi"/>
          <w:b w:val="0"/>
          <w:i w:val="0"/>
          <w:noProof/>
          <w:kern w:val="2"/>
          <w:lang w:eastAsia="fr-CH"/>
          <w14:ligatures w14:val="standardContextual"/>
        </w:rPr>
        <w:tab/>
      </w:r>
      <w:r>
        <w:rPr>
          <w:noProof/>
        </w:rPr>
        <w:t>Création d'un projet Spring Boot</w:t>
      </w:r>
      <w:r>
        <w:rPr>
          <w:noProof/>
        </w:rPr>
        <w:tab/>
      </w:r>
      <w:r>
        <w:rPr>
          <w:noProof/>
        </w:rPr>
        <w:fldChar w:fldCharType="begin"/>
      </w:r>
      <w:r>
        <w:rPr>
          <w:noProof/>
        </w:rPr>
        <w:instrText xml:space="preserve"> PAGEREF _Toc162532250 \h </w:instrText>
      </w:r>
      <w:r>
        <w:rPr>
          <w:noProof/>
        </w:rPr>
      </w:r>
      <w:r>
        <w:rPr>
          <w:noProof/>
        </w:rPr>
        <w:fldChar w:fldCharType="separate"/>
      </w:r>
      <w:r>
        <w:rPr>
          <w:noProof/>
        </w:rPr>
        <w:t>6</w:t>
      </w:r>
      <w:r>
        <w:rPr>
          <w:noProof/>
        </w:rPr>
        <w:fldChar w:fldCharType="end"/>
      </w:r>
    </w:p>
    <w:p w14:paraId="32568356" w14:textId="7A1E5F8F"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2.4</w:t>
      </w:r>
      <w:r>
        <w:rPr>
          <w:rFonts w:asciiTheme="minorHAnsi" w:eastAsiaTheme="minorEastAsia" w:hAnsiTheme="minorHAnsi"/>
          <w:b w:val="0"/>
          <w:i w:val="0"/>
          <w:noProof/>
          <w:kern w:val="2"/>
          <w:lang w:eastAsia="fr-CH"/>
          <w14:ligatures w14:val="standardContextual"/>
        </w:rPr>
        <w:tab/>
      </w:r>
      <w:r>
        <w:rPr>
          <w:noProof/>
        </w:rPr>
        <w:t>Connexion à la DB JDBC</w:t>
      </w:r>
      <w:r>
        <w:rPr>
          <w:noProof/>
        </w:rPr>
        <w:tab/>
      </w:r>
      <w:r>
        <w:rPr>
          <w:noProof/>
        </w:rPr>
        <w:fldChar w:fldCharType="begin"/>
      </w:r>
      <w:r>
        <w:rPr>
          <w:noProof/>
        </w:rPr>
        <w:instrText xml:space="preserve"> PAGEREF _Toc162532251 \h </w:instrText>
      </w:r>
      <w:r>
        <w:rPr>
          <w:noProof/>
        </w:rPr>
      </w:r>
      <w:r>
        <w:rPr>
          <w:noProof/>
        </w:rPr>
        <w:fldChar w:fldCharType="separate"/>
      </w:r>
      <w:r>
        <w:rPr>
          <w:noProof/>
        </w:rPr>
        <w:t>7</w:t>
      </w:r>
      <w:r>
        <w:rPr>
          <w:noProof/>
        </w:rPr>
        <w:fldChar w:fldCharType="end"/>
      </w:r>
    </w:p>
    <w:p w14:paraId="3BF94D6A" w14:textId="1C77A9C6"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2.5</w:t>
      </w:r>
      <w:r>
        <w:rPr>
          <w:rFonts w:asciiTheme="minorHAnsi" w:eastAsiaTheme="minorEastAsia" w:hAnsiTheme="minorHAnsi"/>
          <w:b w:val="0"/>
          <w:i w:val="0"/>
          <w:noProof/>
          <w:kern w:val="2"/>
          <w:lang w:eastAsia="fr-CH"/>
          <w14:ligatures w14:val="standardContextual"/>
        </w:rPr>
        <w:tab/>
      </w:r>
      <w:r>
        <w:rPr>
          <w:noProof/>
        </w:rPr>
        <w:t>Connexion à la DB JPA</w:t>
      </w:r>
      <w:r>
        <w:rPr>
          <w:noProof/>
        </w:rPr>
        <w:tab/>
      </w:r>
      <w:r>
        <w:rPr>
          <w:noProof/>
        </w:rPr>
        <w:fldChar w:fldCharType="begin"/>
      </w:r>
      <w:r>
        <w:rPr>
          <w:noProof/>
        </w:rPr>
        <w:instrText xml:space="preserve"> PAGEREF _Toc162532252 \h </w:instrText>
      </w:r>
      <w:r>
        <w:rPr>
          <w:noProof/>
        </w:rPr>
      </w:r>
      <w:r>
        <w:rPr>
          <w:noProof/>
        </w:rPr>
        <w:fldChar w:fldCharType="separate"/>
      </w:r>
      <w:r>
        <w:rPr>
          <w:noProof/>
        </w:rPr>
        <w:t>8</w:t>
      </w:r>
      <w:r>
        <w:rPr>
          <w:noProof/>
        </w:rPr>
        <w:fldChar w:fldCharType="end"/>
      </w:r>
    </w:p>
    <w:p w14:paraId="661BA6CF" w14:textId="4D209054"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2.6</w:t>
      </w:r>
      <w:r>
        <w:rPr>
          <w:rFonts w:asciiTheme="minorHAnsi" w:eastAsiaTheme="minorEastAsia" w:hAnsiTheme="minorHAnsi"/>
          <w:b w:val="0"/>
          <w:i w:val="0"/>
          <w:noProof/>
          <w:kern w:val="2"/>
          <w:lang w:eastAsia="fr-CH"/>
          <w14:ligatures w14:val="standardContextual"/>
        </w:rPr>
        <w:tab/>
      </w:r>
      <w:r>
        <w:rPr>
          <w:noProof/>
        </w:rPr>
        <w:t>Connexion à la DB JPA avec DTO</w:t>
      </w:r>
      <w:r>
        <w:rPr>
          <w:noProof/>
        </w:rPr>
        <w:tab/>
      </w:r>
      <w:r>
        <w:rPr>
          <w:noProof/>
        </w:rPr>
        <w:fldChar w:fldCharType="begin"/>
      </w:r>
      <w:r>
        <w:rPr>
          <w:noProof/>
        </w:rPr>
        <w:instrText xml:space="preserve"> PAGEREF _Toc162532253 \h </w:instrText>
      </w:r>
      <w:r>
        <w:rPr>
          <w:noProof/>
        </w:rPr>
      </w:r>
      <w:r>
        <w:rPr>
          <w:noProof/>
        </w:rPr>
        <w:fldChar w:fldCharType="separate"/>
      </w:r>
      <w:r>
        <w:rPr>
          <w:noProof/>
        </w:rPr>
        <w:t>12</w:t>
      </w:r>
      <w:r>
        <w:rPr>
          <w:noProof/>
        </w:rPr>
        <w:fldChar w:fldCharType="end"/>
      </w:r>
    </w:p>
    <w:p w14:paraId="4DDB4218" w14:textId="664BC36B"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2.7</w:t>
      </w:r>
      <w:r>
        <w:rPr>
          <w:rFonts w:asciiTheme="minorHAnsi" w:eastAsiaTheme="minorEastAsia" w:hAnsiTheme="minorHAnsi"/>
          <w:b w:val="0"/>
          <w:i w:val="0"/>
          <w:noProof/>
          <w:kern w:val="2"/>
          <w:lang w:eastAsia="fr-CH"/>
          <w14:ligatures w14:val="standardContextual"/>
        </w:rPr>
        <w:tab/>
      </w:r>
      <w:r>
        <w:rPr>
          <w:noProof/>
        </w:rPr>
        <w:t>Gestion des sessions</w:t>
      </w:r>
      <w:r>
        <w:rPr>
          <w:noProof/>
        </w:rPr>
        <w:tab/>
      </w:r>
      <w:r>
        <w:rPr>
          <w:noProof/>
        </w:rPr>
        <w:fldChar w:fldCharType="begin"/>
      </w:r>
      <w:r>
        <w:rPr>
          <w:noProof/>
        </w:rPr>
        <w:instrText xml:space="preserve"> PAGEREF _Toc162532254 \h </w:instrText>
      </w:r>
      <w:r>
        <w:rPr>
          <w:noProof/>
        </w:rPr>
      </w:r>
      <w:r>
        <w:rPr>
          <w:noProof/>
        </w:rPr>
        <w:fldChar w:fldCharType="separate"/>
      </w:r>
      <w:r>
        <w:rPr>
          <w:noProof/>
        </w:rPr>
        <w:t>13</w:t>
      </w:r>
      <w:r>
        <w:rPr>
          <w:noProof/>
        </w:rPr>
        <w:fldChar w:fldCharType="end"/>
      </w:r>
    </w:p>
    <w:p w14:paraId="6F8365F6" w14:textId="26EDFD13"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2.7.1</w:t>
      </w:r>
      <w:r>
        <w:rPr>
          <w:rFonts w:asciiTheme="minorHAnsi" w:eastAsiaTheme="minorEastAsia" w:hAnsiTheme="minorHAnsi"/>
          <w:b w:val="0"/>
          <w:i w:val="0"/>
          <w:noProof/>
          <w:kern w:val="2"/>
          <w:lang w:eastAsia="fr-CH"/>
          <w14:ligatures w14:val="standardContextual"/>
        </w:rPr>
        <w:tab/>
      </w:r>
      <w:r>
        <w:rPr>
          <w:noProof/>
        </w:rPr>
        <w:t>Test</w:t>
      </w:r>
      <w:r>
        <w:rPr>
          <w:noProof/>
        </w:rPr>
        <w:tab/>
      </w:r>
      <w:r>
        <w:rPr>
          <w:noProof/>
        </w:rPr>
        <w:fldChar w:fldCharType="begin"/>
      </w:r>
      <w:r>
        <w:rPr>
          <w:noProof/>
        </w:rPr>
        <w:instrText xml:space="preserve"> PAGEREF _Toc162532255 \h </w:instrText>
      </w:r>
      <w:r>
        <w:rPr>
          <w:noProof/>
        </w:rPr>
      </w:r>
      <w:r>
        <w:rPr>
          <w:noProof/>
        </w:rPr>
        <w:fldChar w:fldCharType="separate"/>
      </w:r>
      <w:r>
        <w:rPr>
          <w:noProof/>
        </w:rPr>
        <w:t>15</w:t>
      </w:r>
      <w:r>
        <w:rPr>
          <w:noProof/>
        </w:rPr>
        <w:fldChar w:fldCharType="end"/>
      </w:r>
    </w:p>
    <w:p w14:paraId="1EEB8701" w14:textId="18DF817D"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2.8</w:t>
      </w:r>
      <w:r>
        <w:rPr>
          <w:rFonts w:asciiTheme="minorHAnsi" w:eastAsiaTheme="minorEastAsia" w:hAnsiTheme="minorHAnsi"/>
          <w:b w:val="0"/>
          <w:i w:val="0"/>
          <w:noProof/>
          <w:kern w:val="2"/>
          <w:lang w:eastAsia="fr-CH"/>
          <w14:ligatures w14:val="standardContextual"/>
        </w:rPr>
        <w:tab/>
      </w:r>
      <w:r>
        <w:rPr>
          <w:noProof/>
        </w:rPr>
        <w:t>Documentation API avec Swagger</w:t>
      </w:r>
      <w:r>
        <w:rPr>
          <w:noProof/>
        </w:rPr>
        <w:tab/>
      </w:r>
      <w:r>
        <w:rPr>
          <w:noProof/>
        </w:rPr>
        <w:fldChar w:fldCharType="begin"/>
      </w:r>
      <w:r>
        <w:rPr>
          <w:noProof/>
        </w:rPr>
        <w:instrText xml:space="preserve"> PAGEREF _Toc162532256 \h </w:instrText>
      </w:r>
      <w:r>
        <w:rPr>
          <w:noProof/>
        </w:rPr>
      </w:r>
      <w:r>
        <w:rPr>
          <w:noProof/>
        </w:rPr>
        <w:fldChar w:fldCharType="separate"/>
      </w:r>
      <w:r>
        <w:rPr>
          <w:noProof/>
        </w:rPr>
        <w:t>16</w:t>
      </w:r>
      <w:r>
        <w:rPr>
          <w:noProof/>
        </w:rPr>
        <w:fldChar w:fldCharType="end"/>
      </w:r>
    </w:p>
    <w:p w14:paraId="4CA6F5EC" w14:textId="745F2C40"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2.9</w:t>
      </w:r>
      <w:r>
        <w:rPr>
          <w:rFonts w:asciiTheme="minorHAnsi" w:eastAsiaTheme="minorEastAsia" w:hAnsiTheme="minorHAnsi"/>
          <w:b w:val="0"/>
          <w:i w:val="0"/>
          <w:noProof/>
          <w:kern w:val="2"/>
          <w:lang w:eastAsia="fr-CH"/>
          <w14:ligatures w14:val="standardContextual"/>
        </w:rPr>
        <w:tab/>
      </w:r>
      <w:r>
        <w:rPr>
          <w:noProof/>
        </w:rPr>
        <w:t>Hébergement</w:t>
      </w:r>
      <w:r>
        <w:rPr>
          <w:noProof/>
        </w:rPr>
        <w:tab/>
      </w:r>
      <w:r>
        <w:rPr>
          <w:noProof/>
        </w:rPr>
        <w:fldChar w:fldCharType="begin"/>
      </w:r>
      <w:r>
        <w:rPr>
          <w:noProof/>
        </w:rPr>
        <w:instrText xml:space="preserve"> PAGEREF _Toc162532257 \h </w:instrText>
      </w:r>
      <w:r>
        <w:rPr>
          <w:noProof/>
        </w:rPr>
      </w:r>
      <w:r>
        <w:rPr>
          <w:noProof/>
        </w:rPr>
        <w:fldChar w:fldCharType="separate"/>
      </w:r>
      <w:r>
        <w:rPr>
          <w:noProof/>
        </w:rPr>
        <w:t>17</w:t>
      </w:r>
      <w:r>
        <w:rPr>
          <w:noProof/>
        </w:rPr>
        <w:fldChar w:fldCharType="end"/>
      </w:r>
    </w:p>
    <w:p w14:paraId="3C35404B" w14:textId="13DE3D43" w:rsidR="00E66F6E" w:rsidRDefault="00E66F6E">
      <w:pPr>
        <w:pStyle w:val="TM1"/>
        <w:rPr>
          <w:rFonts w:asciiTheme="minorHAnsi" w:eastAsiaTheme="minorEastAsia" w:hAnsiTheme="minorHAnsi"/>
          <w:b w:val="0"/>
          <w:i w:val="0"/>
          <w:noProof/>
          <w:kern w:val="2"/>
          <w:lang w:eastAsia="fr-CH"/>
          <w14:ligatures w14:val="standardContextual"/>
        </w:rPr>
      </w:pPr>
      <w:r>
        <w:rPr>
          <w:noProof/>
        </w:rPr>
        <w:t>3</w:t>
      </w:r>
      <w:r>
        <w:rPr>
          <w:rFonts w:asciiTheme="minorHAnsi" w:eastAsiaTheme="minorEastAsia" w:hAnsiTheme="minorHAnsi"/>
          <w:b w:val="0"/>
          <w:i w:val="0"/>
          <w:noProof/>
          <w:kern w:val="2"/>
          <w:lang w:eastAsia="fr-CH"/>
          <w14:ligatures w14:val="standardContextual"/>
        </w:rPr>
        <w:tab/>
      </w:r>
      <w:r>
        <w:rPr>
          <w:noProof/>
        </w:rPr>
        <w:t>Projet – DH Destinations</w:t>
      </w:r>
      <w:r>
        <w:rPr>
          <w:noProof/>
        </w:rPr>
        <w:tab/>
      </w:r>
      <w:r>
        <w:rPr>
          <w:noProof/>
        </w:rPr>
        <w:fldChar w:fldCharType="begin"/>
      </w:r>
      <w:r>
        <w:rPr>
          <w:noProof/>
        </w:rPr>
        <w:instrText xml:space="preserve"> PAGEREF _Toc162532258 \h </w:instrText>
      </w:r>
      <w:r>
        <w:rPr>
          <w:noProof/>
        </w:rPr>
      </w:r>
      <w:r>
        <w:rPr>
          <w:noProof/>
        </w:rPr>
        <w:fldChar w:fldCharType="separate"/>
      </w:r>
      <w:r>
        <w:rPr>
          <w:noProof/>
        </w:rPr>
        <w:t>18</w:t>
      </w:r>
      <w:r>
        <w:rPr>
          <w:noProof/>
        </w:rPr>
        <w:fldChar w:fldCharType="end"/>
      </w:r>
    </w:p>
    <w:p w14:paraId="61F043C0" w14:textId="6AB9FB8C"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3.1</w:t>
      </w:r>
      <w:r>
        <w:rPr>
          <w:rFonts w:asciiTheme="minorHAnsi" w:eastAsiaTheme="minorEastAsia" w:hAnsiTheme="minorHAnsi"/>
          <w:b w:val="0"/>
          <w:i w:val="0"/>
          <w:noProof/>
          <w:kern w:val="2"/>
          <w:lang w:eastAsia="fr-CH"/>
          <w14:ligatures w14:val="standardContextual"/>
        </w:rPr>
        <w:tab/>
      </w:r>
      <w:r>
        <w:rPr>
          <w:noProof/>
        </w:rPr>
        <w:t>Analyse à faire complètement avec EA -&gt; à rendre uniquement le fichier EA</w:t>
      </w:r>
      <w:r>
        <w:rPr>
          <w:noProof/>
        </w:rPr>
        <w:tab/>
      </w:r>
      <w:r>
        <w:rPr>
          <w:noProof/>
        </w:rPr>
        <w:fldChar w:fldCharType="begin"/>
      </w:r>
      <w:r>
        <w:rPr>
          <w:noProof/>
        </w:rPr>
        <w:instrText xml:space="preserve"> PAGEREF _Toc162532259 \h </w:instrText>
      </w:r>
      <w:r>
        <w:rPr>
          <w:noProof/>
        </w:rPr>
      </w:r>
      <w:r>
        <w:rPr>
          <w:noProof/>
        </w:rPr>
        <w:fldChar w:fldCharType="separate"/>
      </w:r>
      <w:r>
        <w:rPr>
          <w:noProof/>
        </w:rPr>
        <w:t>18</w:t>
      </w:r>
      <w:r>
        <w:rPr>
          <w:noProof/>
        </w:rPr>
        <w:fldChar w:fldCharType="end"/>
      </w:r>
    </w:p>
    <w:p w14:paraId="59641A07" w14:textId="0279988E" w:rsidR="00E66F6E" w:rsidRPr="00E66F6E" w:rsidRDefault="00E66F6E">
      <w:pPr>
        <w:pStyle w:val="TM3"/>
        <w:tabs>
          <w:tab w:val="left" w:pos="1320"/>
          <w:tab w:val="right" w:leader="underscore" w:pos="9062"/>
        </w:tabs>
        <w:rPr>
          <w:rFonts w:asciiTheme="minorHAnsi" w:eastAsiaTheme="minorEastAsia" w:hAnsiTheme="minorHAnsi"/>
          <w:b w:val="0"/>
          <w:i w:val="0"/>
          <w:noProof/>
          <w:kern w:val="2"/>
          <w:lang w:val="en-GB" w:eastAsia="fr-CH"/>
          <w14:ligatures w14:val="standardContextual"/>
        </w:rPr>
      </w:pPr>
      <w:r w:rsidRPr="00FE1718">
        <w:rPr>
          <w:noProof/>
          <w:lang w:val="en-GB"/>
        </w:rPr>
        <w:t>3.1.1</w:t>
      </w:r>
      <w:r w:rsidRPr="00E66F6E">
        <w:rPr>
          <w:rFonts w:asciiTheme="minorHAnsi" w:eastAsiaTheme="minorEastAsia" w:hAnsiTheme="minorHAnsi"/>
          <w:b w:val="0"/>
          <w:i w:val="0"/>
          <w:noProof/>
          <w:kern w:val="2"/>
          <w:lang w:val="en-GB" w:eastAsia="fr-CH"/>
          <w14:ligatures w14:val="standardContextual"/>
        </w:rPr>
        <w:tab/>
      </w:r>
      <w:r w:rsidRPr="00FE1718">
        <w:rPr>
          <w:noProof/>
          <w:lang w:val="en-GB"/>
        </w:rPr>
        <w:t>Use case client et use case Rest.</w:t>
      </w:r>
      <w:r w:rsidRPr="00E66F6E">
        <w:rPr>
          <w:noProof/>
          <w:lang w:val="en-GB"/>
        </w:rPr>
        <w:tab/>
      </w:r>
      <w:r>
        <w:rPr>
          <w:noProof/>
        </w:rPr>
        <w:fldChar w:fldCharType="begin"/>
      </w:r>
      <w:r w:rsidRPr="00E66F6E">
        <w:rPr>
          <w:noProof/>
          <w:lang w:val="en-GB"/>
        </w:rPr>
        <w:instrText xml:space="preserve"> PAGEREF _Toc162532260 \h </w:instrText>
      </w:r>
      <w:r>
        <w:rPr>
          <w:noProof/>
        </w:rPr>
      </w:r>
      <w:r>
        <w:rPr>
          <w:noProof/>
        </w:rPr>
        <w:fldChar w:fldCharType="separate"/>
      </w:r>
      <w:r w:rsidRPr="00E66F6E">
        <w:rPr>
          <w:noProof/>
          <w:lang w:val="en-GB"/>
        </w:rPr>
        <w:t>18</w:t>
      </w:r>
      <w:r>
        <w:rPr>
          <w:noProof/>
        </w:rPr>
        <w:fldChar w:fldCharType="end"/>
      </w:r>
    </w:p>
    <w:p w14:paraId="7047735B" w14:textId="19D09CD7"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3.1.2</w:t>
      </w:r>
      <w:r>
        <w:rPr>
          <w:rFonts w:asciiTheme="minorHAnsi" w:eastAsiaTheme="minorEastAsia" w:hAnsiTheme="minorHAnsi"/>
          <w:b w:val="0"/>
          <w:i w:val="0"/>
          <w:noProof/>
          <w:kern w:val="2"/>
          <w:lang w:eastAsia="fr-CH"/>
          <w14:ligatures w14:val="standardContextual"/>
        </w:rPr>
        <w:tab/>
      </w:r>
      <w:r>
        <w:rPr>
          <w:noProof/>
        </w:rPr>
        <w:t>Activity Diagram d'un cas complet navigant dans les applications avec les explications</w:t>
      </w:r>
      <w:r>
        <w:rPr>
          <w:noProof/>
        </w:rPr>
        <w:tab/>
      </w:r>
      <w:r>
        <w:rPr>
          <w:noProof/>
        </w:rPr>
        <w:fldChar w:fldCharType="begin"/>
      </w:r>
      <w:r>
        <w:rPr>
          <w:noProof/>
        </w:rPr>
        <w:instrText xml:space="preserve"> PAGEREF _Toc162532261 \h </w:instrText>
      </w:r>
      <w:r>
        <w:rPr>
          <w:noProof/>
        </w:rPr>
      </w:r>
      <w:r>
        <w:rPr>
          <w:noProof/>
        </w:rPr>
        <w:fldChar w:fldCharType="separate"/>
      </w:r>
      <w:r>
        <w:rPr>
          <w:noProof/>
        </w:rPr>
        <w:t>18</w:t>
      </w:r>
      <w:r>
        <w:rPr>
          <w:noProof/>
        </w:rPr>
        <w:fldChar w:fldCharType="end"/>
      </w:r>
    </w:p>
    <w:p w14:paraId="00214AB8" w14:textId="3CD5F717"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3.1.3</w:t>
      </w:r>
      <w:r>
        <w:rPr>
          <w:rFonts w:asciiTheme="minorHAnsi" w:eastAsiaTheme="minorEastAsia" w:hAnsiTheme="minorHAnsi"/>
          <w:b w:val="0"/>
          <w:i w:val="0"/>
          <w:noProof/>
          <w:kern w:val="2"/>
          <w:lang w:eastAsia="fr-CH"/>
          <w14:ligatures w14:val="standardContextual"/>
        </w:rPr>
        <w:tab/>
      </w:r>
      <w:r>
        <w:rPr>
          <w:noProof/>
        </w:rPr>
        <w:t>Sequence System global entre les applications</w:t>
      </w:r>
      <w:r>
        <w:rPr>
          <w:noProof/>
        </w:rPr>
        <w:tab/>
      </w:r>
      <w:r>
        <w:rPr>
          <w:noProof/>
        </w:rPr>
        <w:fldChar w:fldCharType="begin"/>
      </w:r>
      <w:r>
        <w:rPr>
          <w:noProof/>
        </w:rPr>
        <w:instrText xml:space="preserve"> PAGEREF _Toc162532262 \h </w:instrText>
      </w:r>
      <w:r>
        <w:rPr>
          <w:noProof/>
        </w:rPr>
      </w:r>
      <w:r>
        <w:rPr>
          <w:noProof/>
        </w:rPr>
        <w:fldChar w:fldCharType="separate"/>
      </w:r>
      <w:r>
        <w:rPr>
          <w:noProof/>
        </w:rPr>
        <w:t>18</w:t>
      </w:r>
      <w:r>
        <w:rPr>
          <w:noProof/>
        </w:rPr>
        <w:fldChar w:fldCharType="end"/>
      </w:r>
    </w:p>
    <w:p w14:paraId="183C349C" w14:textId="594319B1"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3.2</w:t>
      </w:r>
      <w:r>
        <w:rPr>
          <w:rFonts w:asciiTheme="minorHAnsi" w:eastAsiaTheme="minorEastAsia" w:hAnsiTheme="minorHAnsi"/>
          <w:b w:val="0"/>
          <w:i w:val="0"/>
          <w:noProof/>
          <w:kern w:val="2"/>
          <w:lang w:eastAsia="fr-CH"/>
          <w14:ligatures w14:val="standardContextual"/>
        </w:rPr>
        <w:tab/>
      </w:r>
      <w:r>
        <w:rPr>
          <w:noProof/>
        </w:rPr>
        <w:t>Conception à faire complétement avec EA -&gt; à rendre uniquement le fichier EA</w:t>
      </w:r>
      <w:r>
        <w:rPr>
          <w:noProof/>
        </w:rPr>
        <w:tab/>
      </w:r>
      <w:r>
        <w:rPr>
          <w:noProof/>
        </w:rPr>
        <w:fldChar w:fldCharType="begin"/>
      </w:r>
      <w:r>
        <w:rPr>
          <w:noProof/>
        </w:rPr>
        <w:instrText xml:space="preserve"> PAGEREF _Toc162532263 \h </w:instrText>
      </w:r>
      <w:r>
        <w:rPr>
          <w:noProof/>
        </w:rPr>
      </w:r>
      <w:r>
        <w:rPr>
          <w:noProof/>
        </w:rPr>
        <w:fldChar w:fldCharType="separate"/>
      </w:r>
      <w:r>
        <w:rPr>
          <w:noProof/>
        </w:rPr>
        <w:t>18</w:t>
      </w:r>
      <w:r>
        <w:rPr>
          <w:noProof/>
        </w:rPr>
        <w:fldChar w:fldCharType="end"/>
      </w:r>
    </w:p>
    <w:p w14:paraId="58BB0E40" w14:textId="1A05636F"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3.2.1</w:t>
      </w:r>
      <w:r>
        <w:rPr>
          <w:rFonts w:asciiTheme="minorHAnsi" w:eastAsiaTheme="minorEastAsia" w:hAnsiTheme="minorHAnsi"/>
          <w:b w:val="0"/>
          <w:i w:val="0"/>
          <w:noProof/>
          <w:kern w:val="2"/>
          <w:lang w:eastAsia="fr-CH"/>
          <w14:ligatures w14:val="standardContextual"/>
        </w:rPr>
        <w:tab/>
      </w:r>
      <w:r>
        <w:rPr>
          <w:noProof/>
        </w:rPr>
        <w:t>Class Diagram complet avec les explications de chaque application</w:t>
      </w:r>
      <w:r>
        <w:rPr>
          <w:noProof/>
        </w:rPr>
        <w:tab/>
      </w:r>
      <w:r>
        <w:rPr>
          <w:noProof/>
        </w:rPr>
        <w:fldChar w:fldCharType="begin"/>
      </w:r>
      <w:r>
        <w:rPr>
          <w:noProof/>
        </w:rPr>
        <w:instrText xml:space="preserve"> PAGEREF _Toc162532264 \h </w:instrText>
      </w:r>
      <w:r>
        <w:rPr>
          <w:noProof/>
        </w:rPr>
      </w:r>
      <w:r>
        <w:rPr>
          <w:noProof/>
        </w:rPr>
        <w:fldChar w:fldCharType="separate"/>
      </w:r>
      <w:r>
        <w:rPr>
          <w:noProof/>
        </w:rPr>
        <w:t>18</w:t>
      </w:r>
      <w:r>
        <w:rPr>
          <w:noProof/>
        </w:rPr>
        <w:fldChar w:fldCharType="end"/>
      </w:r>
    </w:p>
    <w:p w14:paraId="1B1EA3B2" w14:textId="210BA3A4"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3.3</w:t>
      </w:r>
      <w:r>
        <w:rPr>
          <w:rFonts w:asciiTheme="minorHAnsi" w:eastAsiaTheme="minorEastAsia" w:hAnsiTheme="minorHAnsi"/>
          <w:b w:val="0"/>
          <w:i w:val="0"/>
          <w:noProof/>
          <w:kern w:val="2"/>
          <w:lang w:eastAsia="fr-CH"/>
          <w14:ligatures w14:val="standardContextual"/>
        </w:rPr>
        <w:tab/>
      </w:r>
      <w:r>
        <w:rPr>
          <w:noProof/>
        </w:rPr>
        <w:t>Bases de données</w:t>
      </w:r>
      <w:r>
        <w:rPr>
          <w:noProof/>
        </w:rPr>
        <w:tab/>
      </w:r>
      <w:r>
        <w:rPr>
          <w:noProof/>
        </w:rPr>
        <w:fldChar w:fldCharType="begin"/>
      </w:r>
      <w:r>
        <w:rPr>
          <w:noProof/>
        </w:rPr>
        <w:instrText xml:space="preserve"> PAGEREF _Toc162532265 \h </w:instrText>
      </w:r>
      <w:r>
        <w:rPr>
          <w:noProof/>
        </w:rPr>
      </w:r>
      <w:r>
        <w:rPr>
          <w:noProof/>
        </w:rPr>
        <w:fldChar w:fldCharType="separate"/>
      </w:r>
      <w:r>
        <w:rPr>
          <w:noProof/>
        </w:rPr>
        <w:t>18</w:t>
      </w:r>
      <w:r>
        <w:rPr>
          <w:noProof/>
        </w:rPr>
        <w:fldChar w:fldCharType="end"/>
      </w:r>
    </w:p>
    <w:p w14:paraId="017AA5AE" w14:textId="3D7B62CF"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3.3.1</w:t>
      </w:r>
      <w:r>
        <w:rPr>
          <w:rFonts w:asciiTheme="minorHAnsi" w:eastAsiaTheme="minorEastAsia" w:hAnsiTheme="minorHAnsi"/>
          <w:b w:val="0"/>
          <w:i w:val="0"/>
          <w:noProof/>
          <w:kern w:val="2"/>
          <w:lang w:eastAsia="fr-CH"/>
          <w14:ligatures w14:val="standardContextual"/>
        </w:rPr>
        <w:tab/>
      </w:r>
      <w:r>
        <w:rPr>
          <w:noProof/>
        </w:rPr>
        <w:t>Modèles WorkBench MySQL</w:t>
      </w:r>
      <w:r>
        <w:rPr>
          <w:noProof/>
        </w:rPr>
        <w:tab/>
      </w:r>
      <w:r>
        <w:rPr>
          <w:noProof/>
        </w:rPr>
        <w:fldChar w:fldCharType="begin"/>
      </w:r>
      <w:r>
        <w:rPr>
          <w:noProof/>
        </w:rPr>
        <w:instrText xml:space="preserve"> PAGEREF _Toc162532266 \h </w:instrText>
      </w:r>
      <w:r>
        <w:rPr>
          <w:noProof/>
        </w:rPr>
      </w:r>
      <w:r>
        <w:rPr>
          <w:noProof/>
        </w:rPr>
        <w:fldChar w:fldCharType="separate"/>
      </w:r>
      <w:r>
        <w:rPr>
          <w:noProof/>
        </w:rPr>
        <w:t>18</w:t>
      </w:r>
      <w:r>
        <w:rPr>
          <w:noProof/>
        </w:rPr>
        <w:fldChar w:fldCharType="end"/>
      </w:r>
    </w:p>
    <w:p w14:paraId="5932B8A9" w14:textId="3474B55F"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3.4</w:t>
      </w:r>
      <w:r>
        <w:rPr>
          <w:rFonts w:asciiTheme="minorHAnsi" w:eastAsiaTheme="minorEastAsia" w:hAnsiTheme="minorHAnsi"/>
          <w:b w:val="0"/>
          <w:i w:val="0"/>
          <w:noProof/>
          <w:kern w:val="2"/>
          <w:lang w:eastAsia="fr-CH"/>
          <w14:ligatures w14:val="standardContextual"/>
        </w:rPr>
        <w:tab/>
      </w:r>
      <w:r>
        <w:rPr>
          <w:noProof/>
        </w:rPr>
        <w:t>Implémentation des applications &lt;Le client Ap1&gt; et &lt;Le client Ap2&gt;</w:t>
      </w:r>
      <w:r>
        <w:rPr>
          <w:noProof/>
        </w:rPr>
        <w:tab/>
      </w:r>
      <w:r>
        <w:rPr>
          <w:noProof/>
        </w:rPr>
        <w:fldChar w:fldCharType="begin"/>
      </w:r>
      <w:r>
        <w:rPr>
          <w:noProof/>
        </w:rPr>
        <w:instrText xml:space="preserve"> PAGEREF _Toc162532267 \h </w:instrText>
      </w:r>
      <w:r>
        <w:rPr>
          <w:noProof/>
        </w:rPr>
      </w:r>
      <w:r>
        <w:rPr>
          <w:noProof/>
        </w:rPr>
        <w:fldChar w:fldCharType="separate"/>
      </w:r>
      <w:r>
        <w:rPr>
          <w:noProof/>
        </w:rPr>
        <w:t>18</w:t>
      </w:r>
      <w:r>
        <w:rPr>
          <w:noProof/>
        </w:rPr>
        <w:fldChar w:fldCharType="end"/>
      </w:r>
    </w:p>
    <w:p w14:paraId="09E30AEF" w14:textId="5BEDB79F"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3.4.1</w:t>
      </w:r>
      <w:r>
        <w:rPr>
          <w:rFonts w:asciiTheme="minorHAnsi" w:eastAsiaTheme="minorEastAsia" w:hAnsiTheme="minorHAnsi"/>
          <w:b w:val="0"/>
          <w:i w:val="0"/>
          <w:noProof/>
          <w:kern w:val="2"/>
          <w:lang w:eastAsia="fr-CH"/>
          <w14:ligatures w14:val="standardContextual"/>
        </w:rPr>
        <w:tab/>
      </w:r>
      <w:r>
        <w:rPr>
          <w:noProof/>
        </w:rPr>
        <w:t>Une descente de code client</w:t>
      </w:r>
      <w:r>
        <w:rPr>
          <w:noProof/>
        </w:rPr>
        <w:tab/>
      </w:r>
      <w:r>
        <w:rPr>
          <w:noProof/>
        </w:rPr>
        <w:fldChar w:fldCharType="begin"/>
      </w:r>
      <w:r>
        <w:rPr>
          <w:noProof/>
        </w:rPr>
        <w:instrText xml:space="preserve"> PAGEREF _Toc162532268 \h </w:instrText>
      </w:r>
      <w:r>
        <w:rPr>
          <w:noProof/>
        </w:rPr>
      </w:r>
      <w:r>
        <w:rPr>
          <w:noProof/>
        </w:rPr>
        <w:fldChar w:fldCharType="separate"/>
      </w:r>
      <w:r>
        <w:rPr>
          <w:noProof/>
        </w:rPr>
        <w:t>18</w:t>
      </w:r>
      <w:r>
        <w:rPr>
          <w:noProof/>
        </w:rPr>
        <w:fldChar w:fldCharType="end"/>
      </w:r>
    </w:p>
    <w:p w14:paraId="6627221A" w14:textId="1F21E917"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3.5</w:t>
      </w:r>
      <w:r>
        <w:rPr>
          <w:rFonts w:asciiTheme="minorHAnsi" w:eastAsiaTheme="minorEastAsia" w:hAnsiTheme="minorHAnsi"/>
          <w:b w:val="0"/>
          <w:i w:val="0"/>
          <w:noProof/>
          <w:kern w:val="2"/>
          <w:lang w:eastAsia="fr-CH"/>
          <w14:ligatures w14:val="standardContextual"/>
        </w:rPr>
        <w:tab/>
      </w:r>
      <w:r>
        <w:rPr>
          <w:noProof/>
        </w:rPr>
        <w:t>Implémentation de l'application &lt;API Gateway&gt;</w:t>
      </w:r>
      <w:r>
        <w:rPr>
          <w:noProof/>
        </w:rPr>
        <w:tab/>
      </w:r>
      <w:r>
        <w:rPr>
          <w:noProof/>
        </w:rPr>
        <w:fldChar w:fldCharType="begin"/>
      </w:r>
      <w:r>
        <w:rPr>
          <w:noProof/>
        </w:rPr>
        <w:instrText xml:space="preserve"> PAGEREF _Toc162532269 \h </w:instrText>
      </w:r>
      <w:r>
        <w:rPr>
          <w:noProof/>
        </w:rPr>
      </w:r>
      <w:r>
        <w:rPr>
          <w:noProof/>
        </w:rPr>
        <w:fldChar w:fldCharType="separate"/>
      </w:r>
      <w:r>
        <w:rPr>
          <w:noProof/>
        </w:rPr>
        <w:t>18</w:t>
      </w:r>
      <w:r>
        <w:rPr>
          <w:noProof/>
        </w:rPr>
        <w:fldChar w:fldCharType="end"/>
      </w:r>
    </w:p>
    <w:p w14:paraId="065430E4" w14:textId="618DE0B3"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3.5.1</w:t>
      </w:r>
      <w:r>
        <w:rPr>
          <w:rFonts w:asciiTheme="minorHAnsi" w:eastAsiaTheme="minorEastAsia" w:hAnsiTheme="minorHAnsi"/>
          <w:b w:val="0"/>
          <w:i w:val="0"/>
          <w:noProof/>
          <w:kern w:val="2"/>
          <w:lang w:eastAsia="fr-CH"/>
          <w14:ligatures w14:val="standardContextual"/>
        </w:rPr>
        <w:tab/>
      </w:r>
      <w:r>
        <w:rPr>
          <w:noProof/>
        </w:rPr>
        <w:t>Une descente de code APIGateway</w:t>
      </w:r>
      <w:r>
        <w:rPr>
          <w:noProof/>
        </w:rPr>
        <w:tab/>
      </w:r>
      <w:r>
        <w:rPr>
          <w:noProof/>
        </w:rPr>
        <w:fldChar w:fldCharType="begin"/>
      </w:r>
      <w:r>
        <w:rPr>
          <w:noProof/>
        </w:rPr>
        <w:instrText xml:space="preserve"> PAGEREF _Toc162532270 \h </w:instrText>
      </w:r>
      <w:r>
        <w:rPr>
          <w:noProof/>
        </w:rPr>
      </w:r>
      <w:r>
        <w:rPr>
          <w:noProof/>
        </w:rPr>
        <w:fldChar w:fldCharType="separate"/>
      </w:r>
      <w:r>
        <w:rPr>
          <w:noProof/>
        </w:rPr>
        <w:t>18</w:t>
      </w:r>
      <w:r>
        <w:rPr>
          <w:noProof/>
        </w:rPr>
        <w:fldChar w:fldCharType="end"/>
      </w:r>
    </w:p>
    <w:p w14:paraId="66E44E74" w14:textId="360D76FD"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3.6</w:t>
      </w:r>
      <w:r>
        <w:rPr>
          <w:rFonts w:asciiTheme="minorHAnsi" w:eastAsiaTheme="minorEastAsia" w:hAnsiTheme="minorHAnsi"/>
          <w:b w:val="0"/>
          <w:i w:val="0"/>
          <w:noProof/>
          <w:kern w:val="2"/>
          <w:lang w:eastAsia="fr-CH"/>
          <w14:ligatures w14:val="standardContextual"/>
        </w:rPr>
        <w:tab/>
      </w:r>
      <w:r>
        <w:rPr>
          <w:noProof/>
        </w:rPr>
        <w:t>Implémentation des applications &lt;API élève1&gt; et &lt;API élève2&gt;</w:t>
      </w:r>
      <w:r>
        <w:rPr>
          <w:noProof/>
        </w:rPr>
        <w:tab/>
      </w:r>
      <w:r>
        <w:rPr>
          <w:noProof/>
        </w:rPr>
        <w:fldChar w:fldCharType="begin"/>
      </w:r>
      <w:r>
        <w:rPr>
          <w:noProof/>
        </w:rPr>
        <w:instrText xml:space="preserve"> PAGEREF _Toc162532271 \h </w:instrText>
      </w:r>
      <w:r>
        <w:rPr>
          <w:noProof/>
        </w:rPr>
      </w:r>
      <w:r>
        <w:rPr>
          <w:noProof/>
        </w:rPr>
        <w:fldChar w:fldCharType="separate"/>
      </w:r>
      <w:r>
        <w:rPr>
          <w:noProof/>
        </w:rPr>
        <w:t>18</w:t>
      </w:r>
      <w:r>
        <w:rPr>
          <w:noProof/>
        </w:rPr>
        <w:fldChar w:fldCharType="end"/>
      </w:r>
    </w:p>
    <w:p w14:paraId="5FA297BF" w14:textId="4A01688F" w:rsidR="00E66F6E" w:rsidRDefault="00E66F6E">
      <w:pPr>
        <w:pStyle w:val="TM3"/>
        <w:tabs>
          <w:tab w:val="left" w:pos="1320"/>
          <w:tab w:val="right" w:leader="underscore" w:pos="9062"/>
        </w:tabs>
        <w:rPr>
          <w:rFonts w:asciiTheme="minorHAnsi" w:eastAsiaTheme="minorEastAsia" w:hAnsiTheme="minorHAnsi"/>
          <w:b w:val="0"/>
          <w:i w:val="0"/>
          <w:noProof/>
          <w:kern w:val="2"/>
          <w:lang w:eastAsia="fr-CH"/>
          <w14:ligatures w14:val="standardContextual"/>
        </w:rPr>
      </w:pPr>
      <w:r>
        <w:rPr>
          <w:noProof/>
        </w:rPr>
        <w:t>3.6.1</w:t>
      </w:r>
      <w:r>
        <w:rPr>
          <w:rFonts w:asciiTheme="minorHAnsi" w:eastAsiaTheme="minorEastAsia" w:hAnsiTheme="minorHAnsi"/>
          <w:b w:val="0"/>
          <w:i w:val="0"/>
          <w:noProof/>
          <w:kern w:val="2"/>
          <w:lang w:eastAsia="fr-CH"/>
          <w14:ligatures w14:val="standardContextual"/>
        </w:rPr>
        <w:tab/>
      </w:r>
      <w:r>
        <w:rPr>
          <w:noProof/>
        </w:rPr>
        <w:t>Une descente de code de l'API REST</w:t>
      </w:r>
      <w:r>
        <w:rPr>
          <w:noProof/>
        </w:rPr>
        <w:tab/>
      </w:r>
      <w:r>
        <w:rPr>
          <w:noProof/>
        </w:rPr>
        <w:fldChar w:fldCharType="begin"/>
      </w:r>
      <w:r>
        <w:rPr>
          <w:noProof/>
        </w:rPr>
        <w:instrText xml:space="preserve"> PAGEREF _Toc162532272 \h </w:instrText>
      </w:r>
      <w:r>
        <w:rPr>
          <w:noProof/>
        </w:rPr>
      </w:r>
      <w:r>
        <w:rPr>
          <w:noProof/>
        </w:rPr>
        <w:fldChar w:fldCharType="separate"/>
      </w:r>
      <w:r>
        <w:rPr>
          <w:noProof/>
        </w:rPr>
        <w:t>18</w:t>
      </w:r>
      <w:r>
        <w:rPr>
          <w:noProof/>
        </w:rPr>
        <w:fldChar w:fldCharType="end"/>
      </w:r>
    </w:p>
    <w:p w14:paraId="7BA471E5" w14:textId="64B1B503"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3.7</w:t>
      </w:r>
      <w:r>
        <w:rPr>
          <w:rFonts w:asciiTheme="minorHAnsi" w:eastAsiaTheme="minorEastAsia" w:hAnsiTheme="minorHAnsi"/>
          <w:b w:val="0"/>
          <w:i w:val="0"/>
          <w:noProof/>
          <w:kern w:val="2"/>
          <w:lang w:eastAsia="fr-CH"/>
          <w14:ligatures w14:val="standardContextual"/>
        </w:rPr>
        <w:tab/>
      </w:r>
      <w:r>
        <w:rPr>
          <w:noProof/>
        </w:rPr>
        <w:t>Hébergement</w:t>
      </w:r>
      <w:r>
        <w:rPr>
          <w:noProof/>
        </w:rPr>
        <w:tab/>
      </w:r>
      <w:r>
        <w:rPr>
          <w:noProof/>
        </w:rPr>
        <w:fldChar w:fldCharType="begin"/>
      </w:r>
      <w:r>
        <w:rPr>
          <w:noProof/>
        </w:rPr>
        <w:instrText xml:space="preserve"> PAGEREF _Toc162532273 \h </w:instrText>
      </w:r>
      <w:r>
        <w:rPr>
          <w:noProof/>
        </w:rPr>
      </w:r>
      <w:r>
        <w:rPr>
          <w:noProof/>
        </w:rPr>
        <w:fldChar w:fldCharType="separate"/>
      </w:r>
      <w:r>
        <w:rPr>
          <w:noProof/>
        </w:rPr>
        <w:t>18</w:t>
      </w:r>
      <w:r>
        <w:rPr>
          <w:noProof/>
        </w:rPr>
        <w:fldChar w:fldCharType="end"/>
      </w:r>
    </w:p>
    <w:p w14:paraId="6EB25387" w14:textId="7BDA705B"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3.8</w:t>
      </w:r>
      <w:r>
        <w:rPr>
          <w:rFonts w:asciiTheme="minorHAnsi" w:eastAsiaTheme="minorEastAsia" w:hAnsiTheme="minorHAnsi"/>
          <w:b w:val="0"/>
          <w:i w:val="0"/>
          <w:noProof/>
          <w:kern w:val="2"/>
          <w:lang w:eastAsia="fr-CH"/>
          <w14:ligatures w14:val="standardContextual"/>
        </w:rPr>
        <w:tab/>
      </w:r>
      <w:r>
        <w:rPr>
          <w:noProof/>
        </w:rPr>
        <w:t>Installation du projet complet avec les 5 applications</w:t>
      </w:r>
      <w:r>
        <w:rPr>
          <w:noProof/>
        </w:rPr>
        <w:tab/>
      </w:r>
      <w:r>
        <w:rPr>
          <w:noProof/>
        </w:rPr>
        <w:fldChar w:fldCharType="begin"/>
      </w:r>
      <w:r>
        <w:rPr>
          <w:noProof/>
        </w:rPr>
        <w:instrText xml:space="preserve"> PAGEREF _Toc162532274 \h </w:instrText>
      </w:r>
      <w:r>
        <w:rPr>
          <w:noProof/>
        </w:rPr>
      </w:r>
      <w:r>
        <w:rPr>
          <w:noProof/>
        </w:rPr>
        <w:fldChar w:fldCharType="separate"/>
      </w:r>
      <w:r>
        <w:rPr>
          <w:noProof/>
        </w:rPr>
        <w:t>18</w:t>
      </w:r>
      <w:r>
        <w:rPr>
          <w:noProof/>
        </w:rPr>
        <w:fldChar w:fldCharType="end"/>
      </w:r>
    </w:p>
    <w:p w14:paraId="4A3B4D44" w14:textId="3770CA59"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3.9</w:t>
      </w:r>
      <w:r>
        <w:rPr>
          <w:rFonts w:asciiTheme="minorHAnsi" w:eastAsiaTheme="minorEastAsia" w:hAnsiTheme="minorHAnsi"/>
          <w:b w:val="0"/>
          <w:i w:val="0"/>
          <w:noProof/>
          <w:kern w:val="2"/>
          <w:lang w:eastAsia="fr-CH"/>
          <w14:ligatures w14:val="standardContextual"/>
        </w:rPr>
        <w:tab/>
      </w:r>
      <w:r>
        <w:rPr>
          <w:noProof/>
        </w:rPr>
        <w:t>Tests de fonctionnement du projet</w:t>
      </w:r>
      <w:r>
        <w:rPr>
          <w:noProof/>
        </w:rPr>
        <w:tab/>
      </w:r>
      <w:r>
        <w:rPr>
          <w:noProof/>
        </w:rPr>
        <w:fldChar w:fldCharType="begin"/>
      </w:r>
      <w:r>
        <w:rPr>
          <w:noProof/>
        </w:rPr>
        <w:instrText xml:space="preserve"> PAGEREF _Toc162532275 \h </w:instrText>
      </w:r>
      <w:r>
        <w:rPr>
          <w:noProof/>
        </w:rPr>
      </w:r>
      <w:r>
        <w:rPr>
          <w:noProof/>
        </w:rPr>
        <w:fldChar w:fldCharType="separate"/>
      </w:r>
      <w:r>
        <w:rPr>
          <w:noProof/>
        </w:rPr>
        <w:t>18</w:t>
      </w:r>
      <w:r>
        <w:rPr>
          <w:noProof/>
        </w:rPr>
        <w:fldChar w:fldCharType="end"/>
      </w:r>
    </w:p>
    <w:p w14:paraId="601000D8" w14:textId="0C662F53" w:rsidR="00E66F6E" w:rsidRDefault="00E66F6E">
      <w:pPr>
        <w:pStyle w:val="TM1"/>
        <w:rPr>
          <w:rFonts w:asciiTheme="minorHAnsi" w:eastAsiaTheme="minorEastAsia" w:hAnsiTheme="minorHAnsi"/>
          <w:b w:val="0"/>
          <w:i w:val="0"/>
          <w:noProof/>
          <w:kern w:val="2"/>
          <w:lang w:eastAsia="fr-CH"/>
          <w14:ligatures w14:val="standardContextual"/>
        </w:rPr>
      </w:pPr>
      <w:r>
        <w:rPr>
          <w:noProof/>
        </w:rPr>
        <w:t>4</w:t>
      </w:r>
      <w:r>
        <w:rPr>
          <w:rFonts w:asciiTheme="minorHAnsi" w:eastAsiaTheme="minorEastAsia" w:hAnsiTheme="minorHAnsi"/>
          <w:b w:val="0"/>
          <w:i w:val="0"/>
          <w:noProof/>
          <w:kern w:val="2"/>
          <w:lang w:eastAsia="fr-CH"/>
          <w14:ligatures w14:val="standardContextual"/>
        </w:rPr>
        <w:tab/>
      </w:r>
      <w:r>
        <w:rPr>
          <w:noProof/>
        </w:rPr>
        <w:t>Auto-évaluations et conclusions</w:t>
      </w:r>
      <w:r>
        <w:rPr>
          <w:noProof/>
        </w:rPr>
        <w:tab/>
      </w:r>
      <w:r>
        <w:rPr>
          <w:noProof/>
        </w:rPr>
        <w:fldChar w:fldCharType="begin"/>
      </w:r>
      <w:r>
        <w:rPr>
          <w:noProof/>
        </w:rPr>
        <w:instrText xml:space="preserve"> PAGEREF _Toc162532276 \h </w:instrText>
      </w:r>
      <w:r>
        <w:rPr>
          <w:noProof/>
        </w:rPr>
      </w:r>
      <w:r>
        <w:rPr>
          <w:noProof/>
        </w:rPr>
        <w:fldChar w:fldCharType="separate"/>
      </w:r>
      <w:r>
        <w:rPr>
          <w:noProof/>
        </w:rPr>
        <w:t>19</w:t>
      </w:r>
      <w:r>
        <w:rPr>
          <w:noProof/>
        </w:rPr>
        <w:fldChar w:fldCharType="end"/>
      </w:r>
    </w:p>
    <w:p w14:paraId="60FD41D2" w14:textId="1A3B09A5"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4.1</w:t>
      </w:r>
      <w:r>
        <w:rPr>
          <w:rFonts w:asciiTheme="minorHAnsi" w:eastAsiaTheme="minorEastAsia" w:hAnsiTheme="minorHAnsi"/>
          <w:b w:val="0"/>
          <w:i w:val="0"/>
          <w:noProof/>
          <w:kern w:val="2"/>
          <w:lang w:eastAsia="fr-CH"/>
          <w14:ligatures w14:val="standardContextual"/>
        </w:rPr>
        <w:tab/>
      </w:r>
      <w:r>
        <w:rPr>
          <w:noProof/>
        </w:rPr>
        <w:t>Auto-évaluation et conclusion de …</w:t>
      </w:r>
      <w:r>
        <w:rPr>
          <w:noProof/>
        </w:rPr>
        <w:tab/>
      </w:r>
      <w:r>
        <w:rPr>
          <w:noProof/>
        </w:rPr>
        <w:fldChar w:fldCharType="begin"/>
      </w:r>
      <w:r>
        <w:rPr>
          <w:noProof/>
        </w:rPr>
        <w:instrText xml:space="preserve"> PAGEREF _Toc162532277 \h </w:instrText>
      </w:r>
      <w:r>
        <w:rPr>
          <w:noProof/>
        </w:rPr>
      </w:r>
      <w:r>
        <w:rPr>
          <w:noProof/>
        </w:rPr>
        <w:fldChar w:fldCharType="separate"/>
      </w:r>
      <w:r>
        <w:rPr>
          <w:noProof/>
        </w:rPr>
        <w:t>19</w:t>
      </w:r>
      <w:r>
        <w:rPr>
          <w:noProof/>
        </w:rPr>
        <w:fldChar w:fldCharType="end"/>
      </w:r>
    </w:p>
    <w:p w14:paraId="6ED30FF2" w14:textId="4DD1F5A4" w:rsidR="00E66F6E" w:rsidRDefault="00E66F6E">
      <w:pPr>
        <w:pStyle w:val="TM2"/>
        <w:tabs>
          <w:tab w:val="left" w:pos="880"/>
          <w:tab w:val="right" w:leader="underscore" w:pos="9062"/>
        </w:tabs>
        <w:rPr>
          <w:rFonts w:asciiTheme="minorHAnsi" w:eastAsiaTheme="minorEastAsia" w:hAnsiTheme="minorHAnsi"/>
          <w:b w:val="0"/>
          <w:i w:val="0"/>
          <w:noProof/>
          <w:kern w:val="2"/>
          <w:lang w:eastAsia="fr-CH"/>
          <w14:ligatures w14:val="standardContextual"/>
        </w:rPr>
      </w:pPr>
      <w:r>
        <w:rPr>
          <w:noProof/>
        </w:rPr>
        <w:t>4.2</w:t>
      </w:r>
      <w:r>
        <w:rPr>
          <w:rFonts w:asciiTheme="minorHAnsi" w:eastAsiaTheme="minorEastAsia" w:hAnsiTheme="minorHAnsi"/>
          <w:b w:val="0"/>
          <w:i w:val="0"/>
          <w:noProof/>
          <w:kern w:val="2"/>
          <w:lang w:eastAsia="fr-CH"/>
          <w14:ligatures w14:val="standardContextual"/>
        </w:rPr>
        <w:tab/>
      </w:r>
      <w:r>
        <w:rPr>
          <w:noProof/>
        </w:rPr>
        <w:t>Auto-évaluation et conclusion de …</w:t>
      </w:r>
      <w:r>
        <w:rPr>
          <w:noProof/>
        </w:rPr>
        <w:tab/>
      </w:r>
      <w:r>
        <w:rPr>
          <w:noProof/>
        </w:rPr>
        <w:fldChar w:fldCharType="begin"/>
      </w:r>
      <w:r>
        <w:rPr>
          <w:noProof/>
        </w:rPr>
        <w:instrText xml:space="preserve"> PAGEREF _Toc162532278 \h </w:instrText>
      </w:r>
      <w:r>
        <w:rPr>
          <w:noProof/>
        </w:rPr>
      </w:r>
      <w:r>
        <w:rPr>
          <w:noProof/>
        </w:rPr>
        <w:fldChar w:fldCharType="separate"/>
      </w:r>
      <w:r>
        <w:rPr>
          <w:noProof/>
        </w:rPr>
        <w:t>19</w:t>
      </w:r>
      <w:r>
        <w:rPr>
          <w:noProof/>
        </w:rPr>
        <w:fldChar w:fldCharType="end"/>
      </w:r>
    </w:p>
    <w:p w14:paraId="2DDA0C99" w14:textId="32179E04" w:rsidR="00E340AA" w:rsidRPr="00005CEB" w:rsidRDefault="00E340AA" w:rsidP="00005CEB">
      <w:pPr>
        <w:rPr>
          <w:rStyle w:val="Cindice"/>
        </w:rPr>
      </w:pPr>
      <w:r>
        <w:fldChar w:fldCharType="end"/>
      </w:r>
      <w:r>
        <w:br w:type="page"/>
      </w:r>
    </w:p>
    <w:p w14:paraId="212214F6" w14:textId="77777777" w:rsidR="00E340AA" w:rsidRDefault="00E340AA" w:rsidP="00056C7E">
      <w:pPr>
        <w:pStyle w:val="Titre1"/>
      </w:pPr>
      <w:bookmarkStart w:id="0" w:name="_Toc162532245"/>
      <w:r w:rsidRPr="00056C7E">
        <w:lastRenderedPageBreak/>
        <w:t>Introduction</w:t>
      </w:r>
      <w:bookmarkEnd w:id="0"/>
    </w:p>
    <w:p w14:paraId="6CFFD593" w14:textId="49986B24" w:rsidR="00E340AA" w:rsidRDefault="00E340AA" w:rsidP="00056C7E">
      <w:pPr>
        <w:pStyle w:val="TxtJustifi"/>
      </w:pPr>
    </w:p>
    <w:p w14:paraId="700AA7CC" w14:textId="38983A4E" w:rsidR="00A26EBD" w:rsidRDefault="00B909B0" w:rsidP="00B909B0">
      <w:pPr>
        <w:pStyle w:val="Titre1"/>
      </w:pPr>
      <w:bookmarkStart w:id="1" w:name="_Toc162532246"/>
      <w:r w:rsidRPr="00B909B0">
        <w:lastRenderedPageBreak/>
        <w:t>Tests technologiques selon les exercices</w:t>
      </w:r>
      <w:bookmarkEnd w:id="1"/>
    </w:p>
    <w:p w14:paraId="372C4471" w14:textId="0DAC2998" w:rsidR="00B909B0" w:rsidRDefault="0008173F" w:rsidP="00B909B0">
      <w:pPr>
        <w:pStyle w:val="Titre2"/>
      </w:pPr>
      <w:bookmarkStart w:id="2" w:name="_Toc162532247"/>
      <w:r w:rsidRPr="0008173F">
        <w:t>Installation et Hello World</w:t>
      </w:r>
      <w:bookmarkEnd w:id="2"/>
    </w:p>
    <w:p w14:paraId="4E04C367" w14:textId="77777777" w:rsidR="00AA1219" w:rsidRDefault="00AA1219" w:rsidP="00AA1219">
      <w:pPr>
        <w:pStyle w:val="TxtJustifi"/>
      </w:pPr>
      <w:r>
        <w:t xml:space="preserve">Observez la console pour comprendre comment le projet est lancé et comment il tourne ? </w:t>
      </w:r>
    </w:p>
    <w:p w14:paraId="6533D1EC" w14:textId="296C29BB" w:rsidR="008C406D" w:rsidRPr="00062250" w:rsidRDefault="008611D5" w:rsidP="00D05661">
      <w:pPr>
        <w:pStyle w:val="TxtJustifi"/>
        <w:numPr>
          <w:ilvl w:val="0"/>
          <w:numId w:val="25"/>
        </w:numPr>
      </w:pPr>
      <w:r>
        <w:t xml:space="preserve">L’application est </w:t>
      </w:r>
      <w:r w:rsidR="00AB0011">
        <w:t>lancée</w:t>
      </w:r>
      <w:r>
        <w:t xml:space="preserve"> </w:t>
      </w:r>
      <w:r w:rsidR="00AB0011">
        <w:t xml:space="preserve">par la commande </w:t>
      </w:r>
      <w:r w:rsidR="00AB0011" w:rsidRPr="00AB0011">
        <w:rPr>
          <w:rStyle w:val="CGras"/>
        </w:rPr>
        <w:t>Starting RestServiceApplication</w:t>
      </w:r>
      <w:r w:rsidR="00F56234">
        <w:rPr>
          <w:rStyle w:val="CGras"/>
        </w:rPr>
        <w:t>,</w:t>
      </w:r>
      <w:r w:rsidR="003E512F">
        <w:rPr>
          <w:rStyle w:val="CGras"/>
        </w:rPr>
        <w:t xml:space="preserve"> </w:t>
      </w:r>
      <w:r w:rsidR="00062250" w:rsidRPr="00062250">
        <w:t xml:space="preserve">l’application tourne en utilisant le </w:t>
      </w:r>
      <w:r w:rsidR="002378A5" w:rsidRPr="00062250">
        <w:t>Framework</w:t>
      </w:r>
      <w:r w:rsidR="00062250" w:rsidRPr="00062250">
        <w:t xml:space="preserve"> Spring Boot et le serveur web Tomcat.</w:t>
      </w:r>
    </w:p>
    <w:p w14:paraId="27C9316B" w14:textId="77777777" w:rsidR="00AA1219" w:rsidRDefault="00AA1219" w:rsidP="00AA1219">
      <w:pPr>
        <w:pStyle w:val="TxtJustifi"/>
      </w:pPr>
      <w:r>
        <w:t>C'est quoi le build et le run de Java ? Quel outil a-t-on utiliser pour build le projet ?</w:t>
      </w:r>
    </w:p>
    <w:p w14:paraId="3E963B99" w14:textId="76D394BC" w:rsidR="008C406D" w:rsidRDefault="00FF3292" w:rsidP="00FF3292">
      <w:pPr>
        <w:pStyle w:val="TxtJustifi"/>
        <w:numPr>
          <w:ilvl w:val="0"/>
          <w:numId w:val="25"/>
        </w:numPr>
      </w:pPr>
      <w:r w:rsidRPr="00FF3292">
        <w:t>Build : Cette étape consiste à compiler le code source Java en bytecode, qui peut être exécuté par la machine virtuelle Java (JVM).</w:t>
      </w:r>
    </w:p>
    <w:p w14:paraId="0FD95229" w14:textId="5705C73F" w:rsidR="00C92B0A" w:rsidRPr="00FF3292" w:rsidRDefault="002E59FC" w:rsidP="00C92B0A">
      <w:pPr>
        <w:pStyle w:val="TxtJustifi"/>
        <w:numPr>
          <w:ilvl w:val="0"/>
          <w:numId w:val="25"/>
        </w:numPr>
      </w:pPr>
      <w:r w:rsidRPr="002E59FC">
        <w:t>Run : Cette étape consiste à exécuter l’application Java. Cela se fait en lançant la JVM et en lui donnant le bytecode à exécuter.</w:t>
      </w:r>
    </w:p>
    <w:p w14:paraId="6C799808" w14:textId="77777777" w:rsidR="00AA1219" w:rsidRDefault="00AA1219" w:rsidP="00AA1219">
      <w:pPr>
        <w:pStyle w:val="TxtJustifi"/>
      </w:pPr>
      <w:r>
        <w:t xml:space="preserve">Y a-t-il un serveur web ? </w:t>
      </w:r>
    </w:p>
    <w:p w14:paraId="3D8F58FF" w14:textId="464541A2" w:rsidR="008C406D" w:rsidRDefault="002F3DBA" w:rsidP="002F3DBA">
      <w:pPr>
        <w:pStyle w:val="TxtJustifi"/>
        <w:numPr>
          <w:ilvl w:val="0"/>
          <w:numId w:val="22"/>
        </w:numPr>
      </w:pPr>
      <w:r>
        <w:t>Oui</w:t>
      </w:r>
      <w:r w:rsidR="0095112D">
        <w:t>, Tomcat est actif.</w:t>
      </w:r>
    </w:p>
    <w:p w14:paraId="0FCA53A9" w14:textId="77777777" w:rsidR="00AA1219" w:rsidRDefault="00AA1219" w:rsidP="00AA1219">
      <w:pPr>
        <w:pStyle w:val="TxtJustifi"/>
      </w:pPr>
      <w:r>
        <w:t>Quelle version de java est utilisée ?</w:t>
      </w:r>
    </w:p>
    <w:p w14:paraId="32E08949" w14:textId="20F8C97F" w:rsidR="000D5F50" w:rsidRDefault="000D5F50" w:rsidP="000D5F50">
      <w:pPr>
        <w:pStyle w:val="TxtJustifi"/>
        <w:numPr>
          <w:ilvl w:val="0"/>
          <w:numId w:val="22"/>
        </w:numPr>
      </w:pPr>
      <w:r>
        <w:t>Java en version 17.0.6</w:t>
      </w:r>
    </w:p>
    <w:p w14:paraId="08001E95" w14:textId="1638923A" w:rsidR="000E54A1" w:rsidRDefault="00AA1219" w:rsidP="00AA1219">
      <w:pPr>
        <w:pStyle w:val="TxtJustifi"/>
      </w:pPr>
      <w:r>
        <w:t>S’il y a un serveur web, quelle version utilise-t-il ?</w:t>
      </w:r>
    </w:p>
    <w:p w14:paraId="1B42E929" w14:textId="6F38CB7E" w:rsidR="008C406D" w:rsidRPr="000E54A1" w:rsidRDefault="006030A2" w:rsidP="000D5F50">
      <w:pPr>
        <w:pStyle w:val="TxtJustifi"/>
        <w:numPr>
          <w:ilvl w:val="0"/>
          <w:numId w:val="22"/>
        </w:numPr>
      </w:pPr>
      <w:r>
        <w:t>Tomcat en version 10.0.16</w:t>
      </w:r>
    </w:p>
    <w:p w14:paraId="19669B9F" w14:textId="79F6A684" w:rsidR="0008173F" w:rsidRDefault="0008173F" w:rsidP="0008173F">
      <w:pPr>
        <w:pStyle w:val="Titre2"/>
      </w:pPr>
      <w:bookmarkStart w:id="3" w:name="_Toc162532248"/>
      <w:r w:rsidRPr="0008173F">
        <w:t>Conteneurisation</w:t>
      </w:r>
      <w:bookmarkEnd w:id="3"/>
    </w:p>
    <w:p w14:paraId="120CAC83" w14:textId="7D340B19" w:rsidR="00C51396" w:rsidRPr="00C51396" w:rsidRDefault="00C51396" w:rsidP="00C51396">
      <w:pPr>
        <w:pStyle w:val="TxtJustifi"/>
      </w:pPr>
      <w:r>
        <w:t>J’ai repris l’</w:t>
      </w:r>
      <w:r w:rsidRPr="00C51396">
        <w:t xml:space="preserve">exercice précédent dans VSCode  : </w:t>
      </w:r>
      <w:r>
        <w:t>ouvert</w:t>
      </w:r>
      <w:r w:rsidRPr="00C51396">
        <w:t xml:space="preserve"> le dossier gs-rest-service/complete qui contient l'application d'exemple.</w:t>
      </w:r>
    </w:p>
    <w:p w14:paraId="068CF1DA" w14:textId="11AC42A7" w:rsidR="00CF540E" w:rsidRDefault="00C51396" w:rsidP="00CF540E">
      <w:pPr>
        <w:pStyle w:val="TxtJustifi"/>
      </w:pPr>
      <w:r>
        <w:rPr>
          <w:noProof/>
        </w:rPr>
        <w:drawing>
          <wp:inline distT="0" distB="0" distL="0" distR="0" wp14:anchorId="1885B5A5" wp14:editId="73EE692A">
            <wp:extent cx="5760720" cy="1167765"/>
            <wp:effectExtent l="0" t="0" r="0" b="0"/>
            <wp:docPr id="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logiciel&#10;&#10;Description générée automatiquement"/>
                    <pic:cNvPicPr/>
                  </pic:nvPicPr>
                  <pic:blipFill>
                    <a:blip r:embed="rId15"/>
                    <a:stretch>
                      <a:fillRect/>
                    </a:stretch>
                  </pic:blipFill>
                  <pic:spPr>
                    <a:xfrm>
                      <a:off x="0" y="0"/>
                      <a:ext cx="5760720" cy="1167765"/>
                    </a:xfrm>
                    <a:prstGeom prst="rect">
                      <a:avLst/>
                    </a:prstGeom>
                  </pic:spPr>
                </pic:pic>
              </a:graphicData>
            </a:graphic>
          </wp:inline>
        </w:drawing>
      </w:r>
    </w:p>
    <w:p w14:paraId="6FA98B0C" w14:textId="3807B8DA" w:rsidR="00587A78" w:rsidRDefault="00587A78" w:rsidP="00CF540E">
      <w:pPr>
        <w:pStyle w:val="TxtJustifi"/>
      </w:pPr>
      <w:r w:rsidRPr="00587A78">
        <w:t>Choisi</w:t>
      </w:r>
      <w:r>
        <w:t>t</w:t>
      </w:r>
      <w:r w:rsidRPr="00587A78">
        <w:t xml:space="preserve"> ensuite "Java", le port 8080 et le fichier pom.xml.</w:t>
      </w:r>
    </w:p>
    <w:p w14:paraId="73208FA5" w14:textId="77777777" w:rsidR="00A570DC" w:rsidRPr="00A570DC" w:rsidRDefault="00A570DC" w:rsidP="00A570DC">
      <w:pPr>
        <w:pStyle w:val="TxtCode"/>
        <w:rPr>
          <w:lang w:val="en-GB"/>
        </w:rPr>
      </w:pPr>
      <w:r w:rsidRPr="00A570DC">
        <w:rPr>
          <w:lang w:val="en-GB"/>
        </w:rPr>
        <w:t>FROM openjdk:17-jdk-alpine</w:t>
      </w:r>
    </w:p>
    <w:p w14:paraId="43339CBC" w14:textId="77777777" w:rsidR="00A570DC" w:rsidRPr="00A570DC" w:rsidRDefault="00A570DC" w:rsidP="00A570DC">
      <w:pPr>
        <w:pStyle w:val="TxtCode"/>
        <w:rPr>
          <w:lang w:val="en-GB"/>
        </w:rPr>
      </w:pPr>
      <w:r w:rsidRPr="00A570DC">
        <w:rPr>
          <w:lang w:val="en-GB"/>
        </w:rPr>
        <w:t>VOLUME /tmp</w:t>
      </w:r>
    </w:p>
    <w:p w14:paraId="2E10B270" w14:textId="77777777" w:rsidR="00A570DC" w:rsidRDefault="00A570DC" w:rsidP="00A570DC">
      <w:pPr>
        <w:pStyle w:val="TxtCode"/>
      </w:pPr>
      <w:r>
        <w:t>ARG JAVA_OPTS</w:t>
      </w:r>
    </w:p>
    <w:p w14:paraId="519A39DE" w14:textId="77777777" w:rsidR="00A570DC" w:rsidRDefault="00A570DC" w:rsidP="00A570DC">
      <w:pPr>
        <w:pStyle w:val="TxtCode"/>
      </w:pPr>
      <w:r>
        <w:t>ENV JAVA_OPTS=$JAVA_OPTS</w:t>
      </w:r>
    </w:p>
    <w:p w14:paraId="24AAE8EB" w14:textId="77777777" w:rsidR="00A570DC" w:rsidRPr="00A570DC" w:rsidRDefault="00A570DC" w:rsidP="00A570DC">
      <w:pPr>
        <w:pStyle w:val="TxtCode"/>
        <w:rPr>
          <w:lang w:val="en-GB"/>
        </w:rPr>
      </w:pPr>
      <w:r w:rsidRPr="00A570DC">
        <w:rPr>
          <w:lang w:val="en-GB"/>
        </w:rPr>
        <w:t>COPY target/rest-service-complete-0.0.1-SNAPSHOT.jar gsrestservice.jar</w:t>
      </w:r>
    </w:p>
    <w:p w14:paraId="4BB64F18" w14:textId="77777777" w:rsidR="00A570DC" w:rsidRDefault="00A570DC" w:rsidP="00A570DC">
      <w:pPr>
        <w:pStyle w:val="TxtCode"/>
      </w:pPr>
      <w:r>
        <w:t>EXPOSE 8080</w:t>
      </w:r>
    </w:p>
    <w:p w14:paraId="2C052FC0" w14:textId="77777777" w:rsidR="00A570DC" w:rsidRDefault="00A570DC" w:rsidP="00A570DC">
      <w:pPr>
        <w:pStyle w:val="TxtCode"/>
      </w:pPr>
      <w:r>
        <w:t>ENTRYPOINT exec java $JAVA_OPTS -jar gsrestservice.jar</w:t>
      </w:r>
    </w:p>
    <w:p w14:paraId="5E059F08" w14:textId="77777777" w:rsidR="00A570DC" w:rsidRPr="00A570DC" w:rsidRDefault="00A570DC" w:rsidP="00A570DC">
      <w:pPr>
        <w:pStyle w:val="TxtCode"/>
        <w:rPr>
          <w:lang w:val="en-GB"/>
        </w:rPr>
      </w:pPr>
      <w:r w:rsidRPr="00A570DC">
        <w:rPr>
          <w:lang w:val="en-GB"/>
        </w:rPr>
        <w:t># For Spring-Boot project, use the entrypoint below to reduce Tomcat startup time.</w:t>
      </w:r>
    </w:p>
    <w:p w14:paraId="19528FC0" w14:textId="18B2DE49" w:rsidR="00C51396" w:rsidRPr="00A570DC" w:rsidRDefault="00A570DC" w:rsidP="00A570DC">
      <w:pPr>
        <w:pStyle w:val="TxtCode"/>
        <w:rPr>
          <w:lang w:val="en-GB"/>
        </w:rPr>
      </w:pPr>
      <w:r w:rsidRPr="00A570DC">
        <w:rPr>
          <w:lang w:val="en-GB"/>
        </w:rPr>
        <w:t>#ENTRYPOINT exec java $JAVA_OPTS -Djava.security.egd=file:/dev/./urandom -jar gsrestservice.jar</w:t>
      </w:r>
    </w:p>
    <w:p w14:paraId="26AC37C8" w14:textId="071C59C0" w:rsidR="00A570DC" w:rsidRDefault="00BF3D62" w:rsidP="00BF3D62">
      <w:pPr>
        <w:pStyle w:val="Titre3"/>
        <w:rPr>
          <w:lang w:val="en-GB"/>
        </w:rPr>
      </w:pPr>
      <w:bookmarkStart w:id="4" w:name="_Toc162532249"/>
      <w:r w:rsidRPr="00BF3D62">
        <w:rPr>
          <w:lang w:val="en-GB"/>
        </w:rPr>
        <w:lastRenderedPageBreak/>
        <w:t>Création de l'image docker</w:t>
      </w:r>
      <w:bookmarkEnd w:id="4"/>
    </w:p>
    <w:p w14:paraId="51AA4A4C" w14:textId="4BD8C62A" w:rsidR="00BF3D62" w:rsidRPr="00BF3D62" w:rsidRDefault="00BF3D62" w:rsidP="00622C1D">
      <w:pPr>
        <w:rPr>
          <w:lang w:val="en-GB"/>
        </w:rPr>
      </w:pPr>
      <w:r>
        <w:rPr>
          <w:noProof/>
        </w:rPr>
        <w:drawing>
          <wp:inline distT="0" distB="0" distL="0" distR="0" wp14:anchorId="56372860" wp14:editId="783DE13A">
            <wp:extent cx="4210638" cy="1648055"/>
            <wp:effectExtent l="0" t="0" r="0" b="9525"/>
            <wp:docPr id="3" name="Image 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diagramme&#10;&#10;Description générée automatiquement"/>
                    <pic:cNvPicPr/>
                  </pic:nvPicPr>
                  <pic:blipFill>
                    <a:blip r:embed="rId16"/>
                    <a:stretch>
                      <a:fillRect/>
                    </a:stretch>
                  </pic:blipFill>
                  <pic:spPr>
                    <a:xfrm>
                      <a:off x="0" y="0"/>
                      <a:ext cx="4210638" cy="1648055"/>
                    </a:xfrm>
                    <a:prstGeom prst="rect">
                      <a:avLst/>
                    </a:prstGeom>
                  </pic:spPr>
                </pic:pic>
              </a:graphicData>
            </a:graphic>
          </wp:inline>
        </w:drawing>
      </w:r>
    </w:p>
    <w:p w14:paraId="29753A17" w14:textId="77777777" w:rsidR="00CF540E" w:rsidRDefault="00CF540E" w:rsidP="00CF540E">
      <w:pPr>
        <w:pStyle w:val="TxtJustifi"/>
      </w:pPr>
      <w:r>
        <w:t>Pourquoi faire un container pour une application Java ?</w:t>
      </w:r>
    </w:p>
    <w:p w14:paraId="0DAE1F6D" w14:textId="136C3E95" w:rsidR="00301B19" w:rsidRDefault="002D1601" w:rsidP="00F43317">
      <w:pPr>
        <w:pStyle w:val="TxtJustifi"/>
        <w:numPr>
          <w:ilvl w:val="0"/>
          <w:numId w:val="22"/>
        </w:numPr>
      </w:pPr>
      <w:r w:rsidRPr="002D1601">
        <w:t>Les conteneurs peuvent être déployés sur n’importe quelle machine qui a Docker installé, ce qui rend l’application facilement portable entre différents systèmes d’exploitation et environnements.</w:t>
      </w:r>
    </w:p>
    <w:p w14:paraId="4EE6ECCA" w14:textId="77777777" w:rsidR="00915E1A" w:rsidRDefault="00915E1A" w:rsidP="00915E1A">
      <w:pPr>
        <w:pStyle w:val="TxtJustifi"/>
        <w:numPr>
          <w:ilvl w:val="0"/>
          <w:numId w:val="22"/>
        </w:numPr>
      </w:pPr>
      <w:r>
        <w:t>Les conteneurs Docker offrent plusieurs avantages pour le déploiement d’applications Java.</w:t>
      </w:r>
    </w:p>
    <w:p w14:paraId="0C16D95A" w14:textId="77777777" w:rsidR="00915E1A" w:rsidRDefault="00915E1A" w:rsidP="00915E1A">
      <w:pPr>
        <w:pStyle w:val="TxtJustifi"/>
        <w:numPr>
          <w:ilvl w:val="0"/>
          <w:numId w:val="22"/>
        </w:numPr>
      </w:pPr>
      <w:r>
        <w:t>Ils permettent de créer des environnements isolés et reproductibles pour les applications, ce qui facilite le déploiement et la mise à l’échelle.</w:t>
      </w:r>
    </w:p>
    <w:p w14:paraId="030FD869" w14:textId="639D0E9C" w:rsidR="00915E1A" w:rsidRDefault="00915E1A" w:rsidP="00915E1A">
      <w:pPr>
        <w:pStyle w:val="TxtJustifi"/>
        <w:numPr>
          <w:ilvl w:val="0"/>
          <w:numId w:val="22"/>
        </w:numPr>
      </w:pPr>
      <w:r>
        <w:t>De plus, comme les conteneurs Docker encapsulent toutes les dépendances de l’application, ils garantissent que l’application fonctionnera de la même manière sur toutes les machines.</w:t>
      </w:r>
    </w:p>
    <w:p w14:paraId="0ABB4D2A" w14:textId="20900E62" w:rsidR="00915E1A" w:rsidRDefault="00D87488" w:rsidP="00915E1A">
      <w:pPr>
        <w:pStyle w:val="TxtJustifi"/>
      </w:pPr>
      <w:r>
        <w:rPr>
          <w:noProof/>
        </w:rPr>
        <w:drawing>
          <wp:inline distT="0" distB="0" distL="0" distR="0" wp14:anchorId="61ACB255" wp14:editId="08B9A9A1">
            <wp:extent cx="5760720" cy="2313305"/>
            <wp:effectExtent l="0" t="0" r="0" b="0"/>
            <wp:docPr id="5"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 Police,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13305"/>
                    </a:xfrm>
                    <a:prstGeom prst="rect">
                      <a:avLst/>
                    </a:prstGeom>
                    <a:noFill/>
                    <a:ln>
                      <a:noFill/>
                    </a:ln>
                  </pic:spPr>
                </pic:pic>
              </a:graphicData>
            </a:graphic>
          </wp:inline>
        </w:drawing>
      </w:r>
    </w:p>
    <w:p w14:paraId="11424CE4" w14:textId="585B6AB5" w:rsidR="00CF540E" w:rsidRDefault="00CF540E" w:rsidP="00CF540E">
      <w:pPr>
        <w:pStyle w:val="TxtJustifi"/>
      </w:pPr>
      <w:r>
        <w:t xml:space="preserve">Y a-t-il un serveur web ?  Ou se </w:t>
      </w:r>
      <w:r w:rsidR="00D72FDB">
        <w:t>trouve-t-il</w:t>
      </w:r>
      <w:r>
        <w:t xml:space="preserve"> ? </w:t>
      </w:r>
    </w:p>
    <w:p w14:paraId="30FF9C55" w14:textId="28B1C31A" w:rsidR="00301B19" w:rsidRDefault="00DC74D1" w:rsidP="00F43317">
      <w:pPr>
        <w:pStyle w:val="TxtJustifi"/>
        <w:numPr>
          <w:ilvl w:val="0"/>
          <w:numId w:val="22"/>
        </w:numPr>
      </w:pPr>
      <w:r w:rsidRPr="00DC74D1">
        <w:t>Oui, c’est Spring Boot. Il est directement inclus dans l’applications</w:t>
      </w:r>
    </w:p>
    <w:p w14:paraId="5FB78728" w14:textId="107533FF" w:rsidR="002217FE" w:rsidRDefault="00CF540E" w:rsidP="00CF540E">
      <w:pPr>
        <w:pStyle w:val="TxtJustifi"/>
      </w:pPr>
      <w:r>
        <w:t xml:space="preserve">A quoi faut-il faire attention (pensez </w:t>
      </w:r>
      <w:r w:rsidR="00301B19">
        <w:t>aux versions</w:t>
      </w:r>
      <w:r w:rsidR="00D72FDB">
        <w:t xml:space="preserve"> !</w:t>
      </w:r>
      <w:r>
        <w:t>) ?</w:t>
      </w:r>
    </w:p>
    <w:p w14:paraId="4270D444" w14:textId="77777777" w:rsidR="00B408FA" w:rsidRDefault="00B408FA" w:rsidP="00B408FA">
      <w:pPr>
        <w:pStyle w:val="TxtJustifi"/>
        <w:numPr>
          <w:ilvl w:val="0"/>
          <w:numId w:val="22"/>
        </w:numPr>
      </w:pPr>
      <w:r>
        <w:t>Faire attention a la version du jdk</w:t>
      </w:r>
    </w:p>
    <w:p w14:paraId="0208314F" w14:textId="6E18B14F" w:rsidR="00B408FA" w:rsidRPr="00B408FA" w:rsidRDefault="00B408FA" w:rsidP="00B408FA">
      <w:pPr>
        <w:pStyle w:val="TxtCode"/>
        <w:rPr>
          <w:lang w:val="en-GB"/>
        </w:rPr>
      </w:pPr>
      <w:r w:rsidRPr="00B408FA">
        <w:rPr>
          <w:lang w:val="en-GB"/>
        </w:rPr>
        <w:t>sudo apt-get install openjdk-17-jdk</w:t>
      </w:r>
    </w:p>
    <w:p w14:paraId="0F5855FB" w14:textId="77777777" w:rsidR="00B408FA" w:rsidRDefault="00B408FA" w:rsidP="00B408FA">
      <w:pPr>
        <w:pStyle w:val="TxtJustifi"/>
        <w:numPr>
          <w:ilvl w:val="0"/>
          <w:numId w:val="22"/>
        </w:numPr>
      </w:pPr>
      <w:r>
        <w:t>Faire attention à la version du Dockerfile</w:t>
      </w:r>
    </w:p>
    <w:p w14:paraId="21B9B0F6" w14:textId="66ABD75B" w:rsidR="00B408FA" w:rsidRDefault="00B408FA" w:rsidP="00B408FA">
      <w:pPr>
        <w:pStyle w:val="TxtCode"/>
      </w:pPr>
      <w:r>
        <w:t>FROM openjdk:17-jdk-alpine</w:t>
      </w:r>
    </w:p>
    <w:p w14:paraId="6BC68C88" w14:textId="77777777" w:rsidR="00B408FA" w:rsidRDefault="00B408FA" w:rsidP="00B408FA">
      <w:pPr>
        <w:pStyle w:val="TxtJustifi"/>
        <w:numPr>
          <w:ilvl w:val="0"/>
          <w:numId w:val="22"/>
        </w:numPr>
      </w:pPr>
      <w:r>
        <w:t>Faire attention à la version du pom.xml</w:t>
      </w:r>
    </w:p>
    <w:p w14:paraId="3B0A1BF7" w14:textId="051571BD" w:rsidR="00B408FA" w:rsidRDefault="00B408FA" w:rsidP="00B408FA">
      <w:pPr>
        <w:pStyle w:val="TxtCode"/>
      </w:pPr>
      <w:r>
        <w:t>&lt;properties&gt;</w:t>
      </w:r>
    </w:p>
    <w:p w14:paraId="0DDFB590" w14:textId="4CE72198" w:rsidR="00B408FA" w:rsidRDefault="00B408FA" w:rsidP="00B408FA">
      <w:pPr>
        <w:pStyle w:val="TxtCode"/>
      </w:pPr>
      <w:r>
        <w:t xml:space="preserve">  &lt;java.version&gt;17&lt;/java.version&gt;</w:t>
      </w:r>
    </w:p>
    <w:p w14:paraId="504C3188" w14:textId="06B3009F" w:rsidR="00301B19" w:rsidRDefault="00B408FA" w:rsidP="00B408FA">
      <w:pPr>
        <w:pStyle w:val="TxtCode"/>
      </w:pPr>
      <w:r>
        <w:lastRenderedPageBreak/>
        <w:t>&lt;/properties&gt;</w:t>
      </w:r>
    </w:p>
    <w:p w14:paraId="316416C6" w14:textId="14D47016" w:rsidR="00B408FA" w:rsidRDefault="002D0400" w:rsidP="002D0400">
      <w:pPr>
        <w:pStyle w:val="TxtJustifi"/>
        <w:numPr>
          <w:ilvl w:val="0"/>
          <w:numId w:val="22"/>
        </w:numPr>
      </w:pPr>
      <w:r w:rsidRPr="002D0400">
        <w:t>Faire attention que le Dockerfile soit au même endroit que le pom.xml</w:t>
      </w:r>
      <w:r>
        <w:t>r</w:t>
      </w:r>
    </w:p>
    <w:p w14:paraId="4A3EF037" w14:textId="360B4DE8" w:rsidR="002D0400" w:rsidRPr="002217FE" w:rsidRDefault="002D0400" w:rsidP="00622C1D">
      <w:r>
        <w:rPr>
          <w:noProof/>
        </w:rPr>
        <w:drawing>
          <wp:inline distT="0" distB="0" distL="0" distR="0" wp14:anchorId="6422CE2C" wp14:editId="05916639">
            <wp:extent cx="1104900" cy="2095500"/>
            <wp:effectExtent l="0" t="0" r="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2095500"/>
                    </a:xfrm>
                    <a:prstGeom prst="rect">
                      <a:avLst/>
                    </a:prstGeom>
                    <a:noFill/>
                    <a:ln>
                      <a:noFill/>
                    </a:ln>
                  </pic:spPr>
                </pic:pic>
              </a:graphicData>
            </a:graphic>
          </wp:inline>
        </w:drawing>
      </w:r>
    </w:p>
    <w:p w14:paraId="315DD537" w14:textId="77777777" w:rsidR="00A17C8E" w:rsidRDefault="00A17C8E" w:rsidP="00A17C8E">
      <w:pPr>
        <w:pStyle w:val="Titre2"/>
      </w:pPr>
      <w:bookmarkStart w:id="5" w:name="_Toc162532250"/>
      <w:r>
        <w:t>Création d'un projet Spring Boot</w:t>
      </w:r>
      <w:bookmarkEnd w:id="5"/>
    </w:p>
    <w:p w14:paraId="58D0B9E6" w14:textId="129F48BA" w:rsidR="00054B5B" w:rsidRDefault="003F00A5" w:rsidP="00054B5B">
      <w:pPr>
        <w:pStyle w:val="TxtJustifi"/>
      </w:pPr>
      <w:r w:rsidRPr="003F00A5">
        <w:rPr>
          <w:noProof/>
        </w:rPr>
        <w:drawing>
          <wp:inline distT="0" distB="0" distL="0" distR="0" wp14:anchorId="03B5B654" wp14:editId="2BE496FE">
            <wp:extent cx="5760720" cy="2350770"/>
            <wp:effectExtent l="0" t="0" r="0" b="0"/>
            <wp:docPr id="6" name="Image 6" descr="Une image contenant texte, capture d’écran, Compositing numérique,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Compositing numérique, Logiciel de jeu vidéo&#10;&#10;Description générée automatiquement"/>
                    <pic:cNvPicPr/>
                  </pic:nvPicPr>
                  <pic:blipFill>
                    <a:blip r:embed="rId19"/>
                    <a:stretch>
                      <a:fillRect/>
                    </a:stretch>
                  </pic:blipFill>
                  <pic:spPr>
                    <a:xfrm>
                      <a:off x="0" y="0"/>
                      <a:ext cx="5760720" cy="2350770"/>
                    </a:xfrm>
                    <a:prstGeom prst="rect">
                      <a:avLst/>
                    </a:prstGeom>
                  </pic:spPr>
                </pic:pic>
              </a:graphicData>
            </a:graphic>
          </wp:inline>
        </w:drawing>
      </w:r>
    </w:p>
    <w:p w14:paraId="5E8FA0EF" w14:textId="043488A6" w:rsidR="003F00A5" w:rsidRDefault="00F95206" w:rsidP="00054B5B">
      <w:pPr>
        <w:pStyle w:val="TxtJustifi"/>
      </w:pPr>
      <w:r w:rsidRPr="00F95206">
        <w:t>@RestController : Cette annotation indique que la classe est un contrôleur REST. Cela signifie que les méthodes de cette classe sont prêtes à traiter les requêtes HTTP entrantes.</w:t>
      </w:r>
    </w:p>
    <w:p w14:paraId="6B33EB09" w14:textId="10299494" w:rsidR="00F95206" w:rsidRDefault="00F95206" w:rsidP="00054B5B">
      <w:pPr>
        <w:pStyle w:val="TxtJustifi"/>
      </w:pPr>
      <w:r w:rsidRPr="00F95206">
        <w:t>@GetMapping("/getExample") : Cette annotation indique que la méthode getExample doit être appelée lorsqu’une requête HTTP GET est envoyée à l’URL “/getExample”. La méthode prend un paramètre name qui a une valeur par défaut de “World” si aucun autre nom n’est fourni dans la requête. Elle renvoie ensuite une chaîne formatée qui dit “Hello, [name]!”.</w:t>
      </w:r>
    </w:p>
    <w:p w14:paraId="41ACDCDA" w14:textId="01CF3FBF" w:rsidR="00F95206" w:rsidRDefault="00F95206" w:rsidP="00054B5B">
      <w:pPr>
        <w:pStyle w:val="TxtJustifi"/>
      </w:pPr>
      <w:r w:rsidRPr="00F95206">
        <w:t>@PostMapping("/postExample") : Cette annotation indique que la méthode postExample doit être appelée lorsqu’une requête HTTP POST est envoyée à l’URL “/postExample”. La méthode prend le corps de la requête HTTP comme paramètre et renvoie une chaîne qui dit "Received POST request with body: " suivie du contenu du corps de la requête.</w:t>
      </w:r>
    </w:p>
    <w:p w14:paraId="19DC22EE" w14:textId="0A49C630" w:rsidR="00F95206" w:rsidRDefault="00F95206" w:rsidP="00054B5B">
      <w:pPr>
        <w:pStyle w:val="TxtJustifi"/>
      </w:pPr>
      <w:r w:rsidRPr="00F95206">
        <w:t xml:space="preserve">@PutMapping("/putExample") : Cette annotation indique que la méthode putExample doit être appelée lorsqu’une requête HTTP PUT est envoyée à l’URL “/putExample”. Comme pour la méthode postExample, cette méthode prend le corps de la requête HTTP comme paramètre et renvoie une chaîne qui dit "Received PUT request with </w:t>
      </w:r>
      <w:r w:rsidR="007506A1" w:rsidRPr="00F95206">
        <w:t>body :</w:t>
      </w:r>
      <w:r w:rsidRPr="00F95206">
        <w:t xml:space="preserve"> " suivie du contenu du corps de la requête.</w:t>
      </w:r>
    </w:p>
    <w:p w14:paraId="2C8320C4" w14:textId="7D6F63C3" w:rsidR="00C578BB" w:rsidRDefault="0023217A" w:rsidP="00054B5B">
      <w:pPr>
        <w:pStyle w:val="TxtJustifi"/>
      </w:pPr>
      <w:r w:rsidRPr="0023217A">
        <w:rPr>
          <w:noProof/>
        </w:rPr>
        <w:lastRenderedPageBreak/>
        <w:drawing>
          <wp:inline distT="0" distB="0" distL="0" distR="0" wp14:anchorId="35532328" wp14:editId="3FAE916A">
            <wp:extent cx="5760720" cy="2030730"/>
            <wp:effectExtent l="0" t="0" r="0" b="762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20"/>
                    <a:stretch>
                      <a:fillRect/>
                    </a:stretch>
                  </pic:blipFill>
                  <pic:spPr>
                    <a:xfrm>
                      <a:off x="0" y="0"/>
                      <a:ext cx="5760720" cy="2030730"/>
                    </a:xfrm>
                    <a:prstGeom prst="rect">
                      <a:avLst/>
                    </a:prstGeom>
                  </pic:spPr>
                </pic:pic>
              </a:graphicData>
            </a:graphic>
          </wp:inline>
        </w:drawing>
      </w:r>
    </w:p>
    <w:p w14:paraId="00BC10B6" w14:textId="67D0381D" w:rsidR="00CA62F6" w:rsidRPr="00054B5B" w:rsidRDefault="00CA62F6" w:rsidP="00054B5B">
      <w:pPr>
        <w:pStyle w:val="TxtJustifi"/>
      </w:pPr>
      <w:r w:rsidRPr="00CA62F6">
        <w:rPr>
          <w:noProof/>
        </w:rPr>
        <w:drawing>
          <wp:inline distT="0" distB="0" distL="0" distR="0" wp14:anchorId="3A05AF77" wp14:editId="068756BB">
            <wp:extent cx="5760720" cy="2025015"/>
            <wp:effectExtent l="0" t="0" r="0" b="0"/>
            <wp:docPr id="9" name="Image 9" descr="Une image contenant texte, lign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igne, capture d’écran, nombre&#10;&#10;Description générée automatiquement"/>
                    <pic:cNvPicPr/>
                  </pic:nvPicPr>
                  <pic:blipFill>
                    <a:blip r:embed="rId21"/>
                    <a:stretch>
                      <a:fillRect/>
                    </a:stretch>
                  </pic:blipFill>
                  <pic:spPr>
                    <a:xfrm>
                      <a:off x="0" y="0"/>
                      <a:ext cx="5760720" cy="2025015"/>
                    </a:xfrm>
                    <a:prstGeom prst="rect">
                      <a:avLst/>
                    </a:prstGeom>
                  </pic:spPr>
                </pic:pic>
              </a:graphicData>
            </a:graphic>
          </wp:inline>
        </w:drawing>
      </w:r>
    </w:p>
    <w:p w14:paraId="77C97944" w14:textId="0DF1686E" w:rsidR="00A17C8E" w:rsidRDefault="00A17C8E" w:rsidP="00A17C8E">
      <w:pPr>
        <w:pStyle w:val="Titre2"/>
      </w:pPr>
      <w:bookmarkStart w:id="6" w:name="_Toc162532251"/>
      <w:r>
        <w:t>Connexion à la DB JDBC</w:t>
      </w:r>
      <w:bookmarkEnd w:id="6"/>
    </w:p>
    <w:p w14:paraId="6A9B0FE5" w14:textId="77777777" w:rsidR="00290570" w:rsidRDefault="00290570" w:rsidP="00290570">
      <w:pPr>
        <w:pStyle w:val="TxtJustifi"/>
      </w:pPr>
      <w:r>
        <w:t>Pour pouvoir se connecter, il faut commencer par ajouter ceci dans pom.xml</w:t>
      </w:r>
    </w:p>
    <w:p w14:paraId="59BDB58F" w14:textId="77777777" w:rsidR="00290570" w:rsidRPr="00290570" w:rsidRDefault="00290570" w:rsidP="00FE49C5">
      <w:pPr>
        <w:pStyle w:val="TxtCode"/>
        <w:rPr>
          <w:lang w:val="en-GB"/>
        </w:rPr>
      </w:pPr>
      <w:r w:rsidRPr="00290570">
        <w:rPr>
          <w:lang w:val="en-GB"/>
        </w:rPr>
        <w:t>&lt;dependency&gt;</w:t>
      </w:r>
    </w:p>
    <w:p w14:paraId="5DEB01F8" w14:textId="77777777" w:rsidR="00290570" w:rsidRPr="00290570" w:rsidRDefault="00290570" w:rsidP="00FE49C5">
      <w:pPr>
        <w:pStyle w:val="TxtCode"/>
        <w:rPr>
          <w:lang w:val="en-GB"/>
        </w:rPr>
      </w:pPr>
      <w:r w:rsidRPr="00290570">
        <w:rPr>
          <w:lang w:val="en-GB"/>
        </w:rPr>
        <w:t>&lt;groupId&gt;com.mysql&lt;/groupId&gt;</w:t>
      </w:r>
    </w:p>
    <w:p w14:paraId="1BB76AD3" w14:textId="77777777" w:rsidR="00290570" w:rsidRPr="00290570" w:rsidRDefault="00290570" w:rsidP="00FE49C5">
      <w:pPr>
        <w:pStyle w:val="TxtCode"/>
        <w:rPr>
          <w:lang w:val="en-GB"/>
        </w:rPr>
      </w:pPr>
      <w:r w:rsidRPr="00290570">
        <w:rPr>
          <w:lang w:val="en-GB"/>
        </w:rPr>
        <w:t xml:space="preserve">      &lt;artifactId&gt;mysql-connector-j&lt;/artifactId&gt;</w:t>
      </w:r>
    </w:p>
    <w:p w14:paraId="6689F16C" w14:textId="77777777" w:rsidR="00290570" w:rsidRDefault="00290570" w:rsidP="00FE49C5">
      <w:pPr>
        <w:pStyle w:val="TxtCode"/>
      </w:pPr>
      <w:r w:rsidRPr="00290570">
        <w:rPr>
          <w:lang w:val="en-GB"/>
        </w:rPr>
        <w:t xml:space="preserve">      </w:t>
      </w:r>
      <w:r>
        <w:t>&lt;scope&gt;runtime&lt;/scope&gt;</w:t>
      </w:r>
    </w:p>
    <w:p w14:paraId="04F72F9C" w14:textId="54FFB518" w:rsidR="00290570" w:rsidRPr="00290570" w:rsidRDefault="00290570" w:rsidP="00FE49C5">
      <w:pPr>
        <w:pStyle w:val="TxtCode"/>
      </w:pPr>
      <w:r>
        <w:t>&lt;/dependency&gt;</w:t>
      </w:r>
    </w:p>
    <w:p w14:paraId="2860259A" w14:textId="75FB392F" w:rsidR="00F71666" w:rsidRDefault="00CF61D1" w:rsidP="00F71666">
      <w:pPr>
        <w:pStyle w:val="TxtJustifi"/>
      </w:pPr>
      <w:r>
        <w:t xml:space="preserve">Pour </w:t>
      </w:r>
      <w:r w:rsidR="005D7763">
        <w:t>se</w:t>
      </w:r>
      <w:r>
        <w:t xml:space="preserve"> connecter à la base de données </w:t>
      </w:r>
      <w:r w:rsidR="005D7763">
        <w:t>on a une classe dédiée :</w:t>
      </w:r>
    </w:p>
    <w:p w14:paraId="3B486D84" w14:textId="77777777" w:rsidR="001C7943" w:rsidRPr="001C7943" w:rsidRDefault="001C7943" w:rsidP="001C7943">
      <w:pPr>
        <w:pStyle w:val="TxtCode"/>
        <w:rPr>
          <w:lang w:val="en-GB"/>
        </w:rPr>
      </w:pPr>
      <w:r w:rsidRPr="005A7718">
        <w:t xml:space="preserve">  </w:t>
      </w:r>
      <w:r w:rsidRPr="001C7943">
        <w:rPr>
          <w:lang w:val="en-GB"/>
        </w:rPr>
        <w:t>private Connection dbConnexion;</w:t>
      </w:r>
    </w:p>
    <w:p w14:paraId="649E4654" w14:textId="77777777" w:rsidR="001C7943" w:rsidRPr="001C7943" w:rsidRDefault="001C7943" w:rsidP="001C7943">
      <w:pPr>
        <w:pStyle w:val="TxtCode"/>
        <w:rPr>
          <w:lang w:val="en-GB"/>
        </w:rPr>
      </w:pPr>
    </w:p>
    <w:p w14:paraId="26FCFB81" w14:textId="77777777" w:rsidR="001C7943" w:rsidRPr="001C7943" w:rsidRDefault="001C7943" w:rsidP="001C7943">
      <w:pPr>
        <w:pStyle w:val="TxtCode"/>
        <w:rPr>
          <w:lang w:val="en-GB"/>
        </w:rPr>
      </w:pPr>
      <w:r w:rsidRPr="001C7943">
        <w:rPr>
          <w:lang w:val="en-GB"/>
        </w:rPr>
        <w:t xml:space="preserve">    public boolean openConnexion() {</w:t>
      </w:r>
    </w:p>
    <w:p w14:paraId="5249486C" w14:textId="77777777" w:rsidR="001C7943" w:rsidRPr="001C7943" w:rsidRDefault="001C7943" w:rsidP="001C7943">
      <w:pPr>
        <w:pStyle w:val="TxtCode"/>
        <w:rPr>
          <w:lang w:val="en-GB"/>
        </w:rPr>
      </w:pPr>
    </w:p>
    <w:p w14:paraId="606C38CA" w14:textId="77777777" w:rsidR="001C7943" w:rsidRPr="001C7943" w:rsidRDefault="001C7943" w:rsidP="001C7943">
      <w:pPr>
        <w:pStyle w:val="TxtCode"/>
        <w:rPr>
          <w:lang w:val="en-GB"/>
        </w:rPr>
      </w:pPr>
      <w:r w:rsidRPr="001C7943">
        <w:rPr>
          <w:lang w:val="en-GB"/>
        </w:rPr>
        <w:t xml:space="preserve">        final String url = "jdbc:mysql://localhost:3306/bd_kitzbuehl?serverTimezone=CET";</w:t>
      </w:r>
    </w:p>
    <w:p w14:paraId="32CB8A41" w14:textId="77777777" w:rsidR="001C7943" w:rsidRPr="001C7943" w:rsidRDefault="001C7943" w:rsidP="001C7943">
      <w:pPr>
        <w:pStyle w:val="TxtCode"/>
        <w:rPr>
          <w:lang w:val="en-GB"/>
        </w:rPr>
      </w:pPr>
      <w:r w:rsidRPr="001C7943">
        <w:rPr>
          <w:lang w:val="en-GB"/>
        </w:rPr>
        <w:t xml:space="preserve">        final String user = "root";</w:t>
      </w:r>
    </w:p>
    <w:p w14:paraId="4583B688" w14:textId="77777777" w:rsidR="001C7943" w:rsidRPr="001C7943" w:rsidRDefault="001C7943" w:rsidP="001C7943">
      <w:pPr>
        <w:pStyle w:val="TxtCode"/>
        <w:rPr>
          <w:lang w:val="en-GB"/>
        </w:rPr>
      </w:pPr>
      <w:r w:rsidRPr="001C7943">
        <w:rPr>
          <w:lang w:val="en-GB"/>
        </w:rPr>
        <w:t xml:space="preserve">        final String pw = "emf123";//</w:t>
      </w:r>
    </w:p>
    <w:p w14:paraId="68FE4DDB" w14:textId="77777777" w:rsidR="001C7943" w:rsidRPr="001C7943" w:rsidRDefault="001C7943" w:rsidP="001C7943">
      <w:pPr>
        <w:pStyle w:val="TxtCode"/>
        <w:rPr>
          <w:lang w:val="en-GB"/>
        </w:rPr>
      </w:pPr>
      <w:r w:rsidRPr="001C7943">
        <w:rPr>
          <w:lang w:val="en-GB"/>
        </w:rPr>
        <w:t xml:space="preserve">        boolean result = false;</w:t>
      </w:r>
    </w:p>
    <w:p w14:paraId="7EFDAB36" w14:textId="77777777" w:rsidR="001C7943" w:rsidRPr="001C7943" w:rsidRDefault="001C7943" w:rsidP="001C7943">
      <w:pPr>
        <w:pStyle w:val="TxtCode"/>
        <w:rPr>
          <w:lang w:val="en-GB"/>
        </w:rPr>
      </w:pPr>
    </w:p>
    <w:p w14:paraId="649E42F5" w14:textId="77777777" w:rsidR="001C7943" w:rsidRDefault="001C7943" w:rsidP="001C7943">
      <w:pPr>
        <w:pStyle w:val="TxtCode"/>
      </w:pPr>
      <w:r w:rsidRPr="001C7943">
        <w:rPr>
          <w:lang w:val="en-GB"/>
        </w:rPr>
        <w:t xml:space="preserve">        </w:t>
      </w:r>
      <w:r>
        <w:t>try {</w:t>
      </w:r>
    </w:p>
    <w:p w14:paraId="267B9316" w14:textId="77777777" w:rsidR="001C7943" w:rsidRDefault="001C7943" w:rsidP="001C7943">
      <w:pPr>
        <w:pStyle w:val="TxtCode"/>
      </w:pPr>
      <w:r>
        <w:t xml:space="preserve">            // nécessaire pour fonctionnement en web</w:t>
      </w:r>
    </w:p>
    <w:p w14:paraId="6DC683EA" w14:textId="77777777" w:rsidR="001C7943" w:rsidRPr="001C7943" w:rsidRDefault="001C7943" w:rsidP="001C7943">
      <w:pPr>
        <w:pStyle w:val="TxtCode"/>
        <w:rPr>
          <w:lang w:val="en-GB"/>
        </w:rPr>
      </w:pPr>
      <w:r>
        <w:t xml:space="preserve">            </w:t>
      </w:r>
      <w:r w:rsidRPr="001C7943">
        <w:rPr>
          <w:lang w:val="en-GB"/>
        </w:rPr>
        <w:t>Class.forName("com.mysql.jdbc.Driver");</w:t>
      </w:r>
    </w:p>
    <w:p w14:paraId="73BF8870" w14:textId="77777777" w:rsidR="001C7943" w:rsidRPr="001C7943" w:rsidRDefault="001C7943" w:rsidP="001C7943">
      <w:pPr>
        <w:pStyle w:val="TxtCode"/>
        <w:rPr>
          <w:lang w:val="en-GB"/>
        </w:rPr>
      </w:pPr>
      <w:r w:rsidRPr="001C7943">
        <w:rPr>
          <w:lang w:val="en-GB"/>
        </w:rPr>
        <w:t xml:space="preserve">        } catch (ClassNotFoundException ex) {</w:t>
      </w:r>
    </w:p>
    <w:p w14:paraId="15E22833" w14:textId="77777777" w:rsidR="001C7943" w:rsidRPr="005A7718" w:rsidRDefault="001C7943" w:rsidP="001C7943">
      <w:pPr>
        <w:pStyle w:val="TxtCode"/>
      </w:pPr>
      <w:r w:rsidRPr="001C7943">
        <w:rPr>
          <w:lang w:val="en-GB"/>
        </w:rPr>
        <w:t xml:space="preserve">            </w:t>
      </w:r>
      <w:r w:rsidRPr="005A7718">
        <w:t>System.out.println("Connexion au driver JDBC à échoué!\n" + ex.getMessage());</w:t>
      </w:r>
    </w:p>
    <w:p w14:paraId="202CFB94" w14:textId="77777777" w:rsidR="001C7943" w:rsidRPr="001C7943" w:rsidRDefault="001C7943" w:rsidP="001C7943">
      <w:pPr>
        <w:pStyle w:val="TxtCode"/>
        <w:rPr>
          <w:lang w:val="en-GB"/>
        </w:rPr>
      </w:pPr>
      <w:r w:rsidRPr="005A7718">
        <w:t xml:space="preserve">        </w:t>
      </w:r>
      <w:r w:rsidRPr="001C7943">
        <w:rPr>
          <w:lang w:val="en-GB"/>
        </w:rPr>
        <w:t>}</w:t>
      </w:r>
    </w:p>
    <w:p w14:paraId="78BC2871" w14:textId="77777777" w:rsidR="001C7943" w:rsidRPr="001C7943" w:rsidRDefault="001C7943" w:rsidP="001C7943">
      <w:pPr>
        <w:pStyle w:val="TxtCode"/>
        <w:rPr>
          <w:lang w:val="en-GB"/>
        </w:rPr>
      </w:pPr>
      <w:r w:rsidRPr="001C7943">
        <w:rPr>
          <w:lang w:val="en-GB"/>
        </w:rPr>
        <w:t xml:space="preserve">        try {</w:t>
      </w:r>
    </w:p>
    <w:p w14:paraId="6568626C" w14:textId="77777777" w:rsidR="001C7943" w:rsidRPr="001C7943" w:rsidRDefault="001C7943" w:rsidP="001C7943">
      <w:pPr>
        <w:pStyle w:val="TxtCode"/>
        <w:rPr>
          <w:lang w:val="en-GB"/>
        </w:rPr>
      </w:pPr>
      <w:r w:rsidRPr="001C7943">
        <w:rPr>
          <w:lang w:val="en-GB"/>
        </w:rPr>
        <w:lastRenderedPageBreak/>
        <w:t xml:space="preserve">            dbConnexion = DriverManager.getConnection(url, user, pw);</w:t>
      </w:r>
    </w:p>
    <w:p w14:paraId="7094AE4F" w14:textId="77777777" w:rsidR="001C7943" w:rsidRPr="001C7943" w:rsidRDefault="001C7943" w:rsidP="001C7943">
      <w:pPr>
        <w:pStyle w:val="TxtCode"/>
        <w:rPr>
          <w:lang w:val="en-GB"/>
        </w:rPr>
      </w:pPr>
      <w:r w:rsidRPr="001C7943">
        <w:rPr>
          <w:lang w:val="en-GB"/>
        </w:rPr>
        <w:t xml:space="preserve">            // System.out.println("Connection successfull");</w:t>
      </w:r>
    </w:p>
    <w:p w14:paraId="12F00E2E" w14:textId="77777777" w:rsidR="001C7943" w:rsidRPr="001C7943" w:rsidRDefault="001C7943" w:rsidP="001C7943">
      <w:pPr>
        <w:pStyle w:val="TxtCode"/>
        <w:rPr>
          <w:lang w:val="en-GB"/>
        </w:rPr>
      </w:pPr>
      <w:r w:rsidRPr="001C7943">
        <w:rPr>
          <w:lang w:val="en-GB"/>
        </w:rPr>
        <w:t xml:space="preserve">            result = true;</w:t>
      </w:r>
    </w:p>
    <w:p w14:paraId="1E5CA965" w14:textId="77777777" w:rsidR="001C7943" w:rsidRPr="001C7943" w:rsidRDefault="001C7943" w:rsidP="001C7943">
      <w:pPr>
        <w:pStyle w:val="TxtCode"/>
        <w:rPr>
          <w:lang w:val="en-GB"/>
        </w:rPr>
      </w:pPr>
    </w:p>
    <w:p w14:paraId="63DB4162" w14:textId="77777777" w:rsidR="001C7943" w:rsidRPr="001C7943" w:rsidRDefault="001C7943" w:rsidP="001C7943">
      <w:pPr>
        <w:pStyle w:val="TxtCode"/>
        <w:rPr>
          <w:lang w:val="en-GB"/>
        </w:rPr>
      </w:pPr>
      <w:r w:rsidRPr="001C7943">
        <w:rPr>
          <w:lang w:val="en-GB"/>
        </w:rPr>
        <w:t xml:space="preserve">        } catch (SQLException ex) {</w:t>
      </w:r>
    </w:p>
    <w:p w14:paraId="6D68478E" w14:textId="77777777" w:rsidR="001C7943" w:rsidRDefault="001C7943" w:rsidP="001C7943">
      <w:pPr>
        <w:pStyle w:val="TxtCode"/>
      </w:pPr>
      <w:r w:rsidRPr="001C7943">
        <w:rPr>
          <w:lang w:val="en-GB"/>
        </w:rPr>
        <w:t xml:space="preserve">            </w:t>
      </w:r>
      <w:r>
        <w:t>System.out.println("Connexion à la BD a échouée!\n" + ex.getMessage());</w:t>
      </w:r>
    </w:p>
    <w:p w14:paraId="548E158F" w14:textId="77777777" w:rsidR="001C7943" w:rsidRDefault="001C7943" w:rsidP="001C7943">
      <w:pPr>
        <w:pStyle w:val="TxtCode"/>
      </w:pPr>
      <w:r>
        <w:t xml:space="preserve">        }</w:t>
      </w:r>
    </w:p>
    <w:p w14:paraId="69DDFC44" w14:textId="77777777" w:rsidR="001C7943" w:rsidRDefault="001C7943" w:rsidP="001C7943">
      <w:pPr>
        <w:pStyle w:val="TxtCode"/>
      </w:pPr>
      <w:r>
        <w:t xml:space="preserve">        return result;</w:t>
      </w:r>
    </w:p>
    <w:p w14:paraId="49882D4E" w14:textId="0423BD6F" w:rsidR="005D7763" w:rsidRDefault="001C7943" w:rsidP="001C7943">
      <w:pPr>
        <w:pStyle w:val="TxtCode"/>
      </w:pPr>
      <w:r>
        <w:t xml:space="preserve">    }</w:t>
      </w:r>
    </w:p>
    <w:p w14:paraId="7FB568CC" w14:textId="41D4D064" w:rsidR="001C7943" w:rsidRDefault="00341648" w:rsidP="00F71666">
      <w:pPr>
        <w:pStyle w:val="TxtJustifi"/>
      </w:pPr>
      <w:r>
        <w:t xml:space="preserve">Puis depuis notre Controller on appelle la méthode getPays pour </w:t>
      </w:r>
      <w:r w:rsidR="005014FE">
        <w:t xml:space="preserve">aller chercher la liste de pays et on la convertie en </w:t>
      </w:r>
      <w:r w:rsidR="00917909">
        <w:t>json :</w:t>
      </w:r>
    </w:p>
    <w:p w14:paraId="0AC56B9F" w14:textId="77777777" w:rsidR="004C76DA" w:rsidRDefault="004C76DA" w:rsidP="004C76DA">
      <w:pPr>
        <w:pStyle w:val="TxtCode"/>
      </w:pPr>
      <w:r>
        <w:t xml:space="preserve">  // Handler pour GET Pays</w:t>
      </w:r>
    </w:p>
    <w:p w14:paraId="52BE79CB" w14:textId="77777777" w:rsidR="004C76DA" w:rsidRDefault="004C76DA" w:rsidP="004C76DA">
      <w:pPr>
        <w:pStyle w:val="TxtCode"/>
      </w:pPr>
      <w:r>
        <w:t xml:space="preserve">    @GetMapping("/getPays")</w:t>
      </w:r>
    </w:p>
    <w:p w14:paraId="70534213" w14:textId="77777777" w:rsidR="004C76DA" w:rsidRPr="004C76DA" w:rsidRDefault="004C76DA" w:rsidP="004C76DA">
      <w:pPr>
        <w:pStyle w:val="TxtCode"/>
        <w:rPr>
          <w:lang w:val="en-GB"/>
        </w:rPr>
      </w:pPr>
      <w:r>
        <w:t xml:space="preserve">    </w:t>
      </w:r>
      <w:r w:rsidRPr="004C76DA">
        <w:rPr>
          <w:lang w:val="en-GB"/>
        </w:rPr>
        <w:t>public String getPays() {</w:t>
      </w:r>
    </w:p>
    <w:p w14:paraId="451AD13B" w14:textId="77777777" w:rsidR="004C76DA" w:rsidRPr="004C76DA" w:rsidRDefault="004C76DA" w:rsidP="004C76DA">
      <w:pPr>
        <w:pStyle w:val="TxtCode"/>
        <w:rPr>
          <w:lang w:val="en-GB"/>
        </w:rPr>
      </w:pPr>
      <w:r w:rsidRPr="004C76DA">
        <w:rPr>
          <w:lang w:val="en-GB"/>
        </w:rPr>
        <w:t xml:space="preserve">        ArrayList&lt;String&gt; pays = wrkDB.getPays();</w:t>
      </w:r>
    </w:p>
    <w:p w14:paraId="30D9A7DD" w14:textId="77777777" w:rsidR="004C76DA" w:rsidRDefault="004C76DA" w:rsidP="004C76DA">
      <w:pPr>
        <w:pStyle w:val="TxtCode"/>
      </w:pPr>
      <w:r w:rsidRPr="004C76DA">
        <w:rPr>
          <w:lang w:val="en-GB"/>
        </w:rPr>
        <w:t xml:space="preserve">        </w:t>
      </w:r>
      <w:r>
        <w:t>// Convertir l'ArrayList en JSON</w:t>
      </w:r>
    </w:p>
    <w:p w14:paraId="2909A48D" w14:textId="77777777" w:rsidR="004C76DA" w:rsidRPr="005A7718" w:rsidRDefault="004C76DA" w:rsidP="004C76DA">
      <w:pPr>
        <w:pStyle w:val="TxtCode"/>
        <w:rPr>
          <w:lang w:val="en-GB"/>
        </w:rPr>
      </w:pPr>
      <w:r>
        <w:t xml:space="preserve">        </w:t>
      </w:r>
      <w:r w:rsidRPr="005A7718">
        <w:rPr>
          <w:lang w:val="en-GB"/>
        </w:rPr>
        <w:t>ObjectMapper objectMapper = new ObjectMapper();</w:t>
      </w:r>
    </w:p>
    <w:p w14:paraId="71FA71D6" w14:textId="77777777" w:rsidR="004C76DA" w:rsidRPr="004C76DA" w:rsidRDefault="004C76DA" w:rsidP="004C76DA">
      <w:pPr>
        <w:pStyle w:val="TxtCode"/>
        <w:rPr>
          <w:lang w:val="en-GB"/>
        </w:rPr>
      </w:pPr>
      <w:r w:rsidRPr="005A7718">
        <w:rPr>
          <w:lang w:val="en-GB"/>
        </w:rPr>
        <w:t xml:space="preserve">        </w:t>
      </w:r>
      <w:r w:rsidRPr="004C76DA">
        <w:rPr>
          <w:lang w:val="en-GB"/>
        </w:rPr>
        <w:t>String paysJson = null;</w:t>
      </w:r>
    </w:p>
    <w:p w14:paraId="2FEE1CEC" w14:textId="77777777" w:rsidR="004C76DA" w:rsidRPr="004C76DA" w:rsidRDefault="004C76DA" w:rsidP="004C76DA">
      <w:pPr>
        <w:pStyle w:val="TxtCode"/>
        <w:rPr>
          <w:lang w:val="en-GB"/>
        </w:rPr>
      </w:pPr>
      <w:r w:rsidRPr="004C76DA">
        <w:rPr>
          <w:lang w:val="en-GB"/>
        </w:rPr>
        <w:t xml:space="preserve">        try {</w:t>
      </w:r>
    </w:p>
    <w:p w14:paraId="5CD85F14" w14:textId="77777777" w:rsidR="004C76DA" w:rsidRPr="004C76DA" w:rsidRDefault="004C76DA" w:rsidP="004C76DA">
      <w:pPr>
        <w:pStyle w:val="TxtCode"/>
        <w:rPr>
          <w:lang w:val="en-GB"/>
        </w:rPr>
      </w:pPr>
      <w:r w:rsidRPr="004C76DA">
        <w:rPr>
          <w:lang w:val="en-GB"/>
        </w:rPr>
        <w:t xml:space="preserve">            paysJson = objectMapper.writeValueAsString(pays);</w:t>
      </w:r>
    </w:p>
    <w:p w14:paraId="73C457D5" w14:textId="77777777" w:rsidR="004C76DA" w:rsidRPr="005A7718" w:rsidRDefault="004C76DA" w:rsidP="004C76DA">
      <w:pPr>
        <w:pStyle w:val="TxtCode"/>
        <w:rPr>
          <w:lang w:val="en-GB"/>
        </w:rPr>
      </w:pPr>
      <w:r w:rsidRPr="004C76DA">
        <w:rPr>
          <w:lang w:val="en-GB"/>
        </w:rPr>
        <w:t xml:space="preserve">        </w:t>
      </w:r>
      <w:r w:rsidRPr="005A7718">
        <w:rPr>
          <w:lang w:val="en-GB"/>
        </w:rPr>
        <w:t>} catch (Exception e) {</w:t>
      </w:r>
    </w:p>
    <w:p w14:paraId="4E6A70DA" w14:textId="77777777" w:rsidR="004C76DA" w:rsidRDefault="004C76DA" w:rsidP="004C76DA">
      <w:pPr>
        <w:pStyle w:val="TxtCode"/>
      </w:pPr>
      <w:r w:rsidRPr="005A7718">
        <w:rPr>
          <w:lang w:val="en-GB"/>
        </w:rPr>
        <w:t xml:space="preserve">            </w:t>
      </w:r>
      <w:r>
        <w:t>e.printStackTrace(); // Gérer l'exception correctement dans votre application</w:t>
      </w:r>
    </w:p>
    <w:p w14:paraId="64783961" w14:textId="77777777" w:rsidR="004C76DA" w:rsidRDefault="004C76DA" w:rsidP="004C76DA">
      <w:pPr>
        <w:pStyle w:val="TxtCode"/>
      </w:pPr>
      <w:r>
        <w:t xml:space="preserve">        }</w:t>
      </w:r>
    </w:p>
    <w:p w14:paraId="733E2470" w14:textId="77777777" w:rsidR="004C76DA" w:rsidRDefault="004C76DA" w:rsidP="004C76DA">
      <w:pPr>
        <w:pStyle w:val="TxtCode"/>
      </w:pPr>
    </w:p>
    <w:p w14:paraId="3208D39A" w14:textId="77777777" w:rsidR="004C76DA" w:rsidRDefault="004C76DA" w:rsidP="004C76DA">
      <w:pPr>
        <w:pStyle w:val="TxtCode"/>
      </w:pPr>
      <w:r>
        <w:t xml:space="preserve">        return paysJson;</w:t>
      </w:r>
    </w:p>
    <w:p w14:paraId="48A03BF2" w14:textId="0781D824" w:rsidR="004F1457" w:rsidRPr="00F71666" w:rsidRDefault="004C76DA" w:rsidP="00B328F7">
      <w:pPr>
        <w:pStyle w:val="TxtCode"/>
      </w:pPr>
      <w:r>
        <w:t xml:space="preserve">    }</w:t>
      </w:r>
    </w:p>
    <w:p w14:paraId="68BC6C90" w14:textId="2A6773BD" w:rsidR="00230B4A" w:rsidRDefault="00E17151" w:rsidP="00230B4A">
      <w:pPr>
        <w:pStyle w:val="TxtJustifi"/>
      </w:pPr>
      <w:r w:rsidRPr="00E17151">
        <w:rPr>
          <w:noProof/>
        </w:rPr>
        <w:drawing>
          <wp:inline distT="0" distB="0" distL="0" distR="0" wp14:anchorId="5DCFD8F9" wp14:editId="67A8C992">
            <wp:extent cx="5760720" cy="1550670"/>
            <wp:effectExtent l="0" t="0" r="0" b="0"/>
            <wp:docPr id="10" name="Image 10"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igne, nombre&#10;&#10;Description générée automatiquement"/>
                    <pic:cNvPicPr/>
                  </pic:nvPicPr>
                  <pic:blipFill>
                    <a:blip r:embed="rId22"/>
                    <a:stretch>
                      <a:fillRect/>
                    </a:stretch>
                  </pic:blipFill>
                  <pic:spPr>
                    <a:xfrm>
                      <a:off x="0" y="0"/>
                      <a:ext cx="5760720" cy="1550670"/>
                    </a:xfrm>
                    <a:prstGeom prst="rect">
                      <a:avLst/>
                    </a:prstGeom>
                  </pic:spPr>
                </pic:pic>
              </a:graphicData>
            </a:graphic>
          </wp:inline>
        </w:drawing>
      </w:r>
    </w:p>
    <w:p w14:paraId="5032E868" w14:textId="3C334E2B" w:rsidR="00BD5700" w:rsidRPr="00BD5700" w:rsidRDefault="00A17C8E" w:rsidP="00BD5700">
      <w:pPr>
        <w:pStyle w:val="Titre2"/>
      </w:pPr>
      <w:bookmarkStart w:id="7" w:name="_Toc162532252"/>
      <w:r>
        <w:t>Connexion à la DB JPA</w:t>
      </w:r>
      <w:bookmarkEnd w:id="7"/>
    </w:p>
    <w:p w14:paraId="68A4F7AA" w14:textId="30F9CE55" w:rsidR="00830A06" w:rsidRDefault="00C67822" w:rsidP="00830A06">
      <w:pPr>
        <w:pStyle w:val="TxtJustifi"/>
      </w:pPr>
      <w:r>
        <w:t xml:space="preserve">Cette fois ci la connexion à la base de données est faite depuis le fichier </w:t>
      </w:r>
      <w:r w:rsidR="00E175C7">
        <w:t>a</w:t>
      </w:r>
      <w:r>
        <w:t>pplication.prop</w:t>
      </w:r>
      <w:r w:rsidR="00E175C7">
        <w:t>er</w:t>
      </w:r>
      <w:r>
        <w:t>ties :</w:t>
      </w:r>
    </w:p>
    <w:p w14:paraId="4D3729AF" w14:textId="77777777" w:rsidR="00E175C7" w:rsidRPr="00E175C7" w:rsidRDefault="00E175C7" w:rsidP="00E175C7">
      <w:pPr>
        <w:pStyle w:val="TxtCode"/>
        <w:rPr>
          <w:lang w:val="en-GB"/>
        </w:rPr>
      </w:pPr>
      <w:r w:rsidRPr="00E175C7">
        <w:rPr>
          <w:lang w:val="en-GB"/>
        </w:rPr>
        <w:t>spring.application.name=ex5</w:t>
      </w:r>
    </w:p>
    <w:p w14:paraId="58470646" w14:textId="77777777" w:rsidR="00E175C7" w:rsidRPr="00E175C7" w:rsidRDefault="00E175C7" w:rsidP="00E175C7">
      <w:pPr>
        <w:pStyle w:val="TxtCode"/>
        <w:rPr>
          <w:lang w:val="en-GB"/>
        </w:rPr>
      </w:pPr>
      <w:r w:rsidRPr="00E175C7">
        <w:rPr>
          <w:lang w:val="en-GB"/>
        </w:rPr>
        <w:t>spring.jpa.hibernate.ddl-auto=update</w:t>
      </w:r>
    </w:p>
    <w:p w14:paraId="37C89441" w14:textId="77777777" w:rsidR="00E175C7" w:rsidRPr="00E175C7" w:rsidRDefault="00E175C7" w:rsidP="00E175C7">
      <w:pPr>
        <w:pStyle w:val="TxtCode"/>
        <w:rPr>
          <w:lang w:val="en-GB"/>
        </w:rPr>
      </w:pPr>
      <w:r w:rsidRPr="00E175C7">
        <w:rPr>
          <w:lang w:val="en-GB"/>
        </w:rPr>
        <w:t>spring.datasource.url=jdbc:mysql://host.docker.internal:3306/133ex5</w:t>
      </w:r>
    </w:p>
    <w:p w14:paraId="24EC5FE0" w14:textId="77777777" w:rsidR="00E175C7" w:rsidRPr="00E175C7" w:rsidRDefault="00E175C7" w:rsidP="00E175C7">
      <w:pPr>
        <w:pStyle w:val="TxtCode"/>
        <w:rPr>
          <w:lang w:val="en-GB"/>
        </w:rPr>
      </w:pPr>
      <w:r w:rsidRPr="00E175C7">
        <w:rPr>
          <w:lang w:val="en-GB"/>
        </w:rPr>
        <w:t>spring.datasource.username=root</w:t>
      </w:r>
    </w:p>
    <w:p w14:paraId="1B26DB2F" w14:textId="77777777" w:rsidR="00E175C7" w:rsidRPr="00E175C7" w:rsidRDefault="00E175C7" w:rsidP="00E175C7">
      <w:pPr>
        <w:pStyle w:val="TxtCode"/>
        <w:rPr>
          <w:lang w:val="en-GB"/>
        </w:rPr>
      </w:pPr>
      <w:r w:rsidRPr="00E175C7">
        <w:rPr>
          <w:lang w:val="en-GB"/>
        </w:rPr>
        <w:t>spring.datasource.password=emf123</w:t>
      </w:r>
    </w:p>
    <w:p w14:paraId="3CB36680" w14:textId="77777777" w:rsidR="00E175C7" w:rsidRPr="00E175C7" w:rsidRDefault="00E175C7" w:rsidP="00E175C7">
      <w:pPr>
        <w:pStyle w:val="TxtCode"/>
        <w:rPr>
          <w:lang w:val="en-GB"/>
        </w:rPr>
      </w:pPr>
      <w:r w:rsidRPr="00E175C7">
        <w:rPr>
          <w:lang w:val="en-GB"/>
        </w:rPr>
        <w:t>spring.datasource.driver-class-name=com.mysql.cj.jdbc.Driver</w:t>
      </w:r>
    </w:p>
    <w:p w14:paraId="417B6264" w14:textId="497020D4" w:rsidR="00C67822" w:rsidRPr="005A7718" w:rsidRDefault="00E175C7" w:rsidP="00E175C7">
      <w:pPr>
        <w:pStyle w:val="TxtCode"/>
      </w:pPr>
      <w:r w:rsidRPr="005A7718">
        <w:t>spring.jpa.show-sql=true</w:t>
      </w:r>
    </w:p>
    <w:p w14:paraId="6EB8E0A6" w14:textId="076FE873" w:rsidR="00E175C7" w:rsidRDefault="004A3117" w:rsidP="00830A06">
      <w:pPr>
        <w:pStyle w:val="TxtJustifi"/>
      </w:pPr>
      <w:r w:rsidRPr="004A3117">
        <w:t>Puis on utilise des r</w:t>
      </w:r>
      <w:r>
        <w:t>epository :</w:t>
      </w:r>
    </w:p>
    <w:p w14:paraId="25656ADB" w14:textId="79EBA160" w:rsidR="004A3117" w:rsidRDefault="00FF7B58" w:rsidP="00830A06">
      <w:pPr>
        <w:pStyle w:val="TxtJustifi"/>
      </w:pPr>
      <w:r w:rsidRPr="00FF7B58">
        <w:lastRenderedPageBreak/>
        <w:t xml:space="preserve">Dans </w:t>
      </w:r>
      <w:r>
        <w:t>notre</w:t>
      </w:r>
      <w:r w:rsidRPr="00FF7B58">
        <w:t xml:space="preserve"> exemple, PaysRepository est une interface qui étend CrudRepository. Cette interface fournit des méthodes pour effectuer les opérations CRUD (Create, Read, Update, Delete) sur l'entité Pays. L'interface CrudRepository est fournie par Spring Data et contient des méthodes telles que save, findById, findAll, delete, etc., qui vous permettent d'effectuer ces opérations de base sur votre entité Pays sans avoir à écrire de code spécifique pour chaque opération.</w:t>
      </w:r>
    </w:p>
    <w:p w14:paraId="7CD69464" w14:textId="77777777" w:rsidR="00F43F9E" w:rsidRPr="00F43F9E" w:rsidRDefault="00F43F9E" w:rsidP="00F43F9E">
      <w:pPr>
        <w:pStyle w:val="TxtCode"/>
        <w:rPr>
          <w:lang w:val="en-GB"/>
        </w:rPr>
      </w:pPr>
      <w:r w:rsidRPr="00F43F9E">
        <w:rPr>
          <w:lang w:val="en-GB"/>
        </w:rPr>
        <w:t>package com.example.ex5.model;</w:t>
      </w:r>
    </w:p>
    <w:p w14:paraId="4F07B0DF" w14:textId="77777777" w:rsidR="00F43F9E" w:rsidRPr="00F43F9E" w:rsidRDefault="00F43F9E" w:rsidP="00F43F9E">
      <w:pPr>
        <w:pStyle w:val="TxtCode"/>
        <w:rPr>
          <w:lang w:val="en-GB"/>
        </w:rPr>
      </w:pPr>
    </w:p>
    <w:p w14:paraId="751939A5" w14:textId="77777777" w:rsidR="00F43F9E" w:rsidRPr="00F43F9E" w:rsidRDefault="00F43F9E" w:rsidP="00F43F9E">
      <w:pPr>
        <w:pStyle w:val="TxtCode"/>
        <w:rPr>
          <w:lang w:val="en-GB"/>
        </w:rPr>
      </w:pPr>
      <w:r w:rsidRPr="00F43F9E">
        <w:rPr>
          <w:lang w:val="en-GB"/>
        </w:rPr>
        <w:t>import org.springframework.data.repository.CrudRepository;</w:t>
      </w:r>
    </w:p>
    <w:p w14:paraId="63C55897" w14:textId="77777777" w:rsidR="00F43F9E" w:rsidRPr="00F43F9E" w:rsidRDefault="00F43F9E" w:rsidP="00F43F9E">
      <w:pPr>
        <w:pStyle w:val="TxtCode"/>
        <w:rPr>
          <w:lang w:val="en-GB"/>
        </w:rPr>
      </w:pPr>
    </w:p>
    <w:p w14:paraId="24E47731" w14:textId="77777777" w:rsidR="00F43F9E" w:rsidRPr="00F43F9E" w:rsidRDefault="00F43F9E" w:rsidP="00F43F9E">
      <w:pPr>
        <w:pStyle w:val="TxtCode"/>
        <w:rPr>
          <w:lang w:val="en-GB"/>
        </w:rPr>
      </w:pPr>
      <w:r w:rsidRPr="00F43F9E">
        <w:rPr>
          <w:lang w:val="en-GB"/>
        </w:rPr>
        <w:t>// This will be AUTO IMPLEMENTED by Spring into a Bean called SkieurRepository</w:t>
      </w:r>
    </w:p>
    <w:p w14:paraId="6BBD6093" w14:textId="77777777" w:rsidR="00F43F9E" w:rsidRPr="00F43F9E" w:rsidRDefault="00F43F9E" w:rsidP="00F43F9E">
      <w:pPr>
        <w:pStyle w:val="TxtCode"/>
        <w:rPr>
          <w:lang w:val="en-GB"/>
        </w:rPr>
      </w:pPr>
      <w:r w:rsidRPr="00F43F9E">
        <w:rPr>
          <w:lang w:val="en-GB"/>
        </w:rPr>
        <w:t>// CRUD refers Create, Read, Update, Delete</w:t>
      </w:r>
    </w:p>
    <w:p w14:paraId="5B2ED612" w14:textId="77777777" w:rsidR="00F43F9E" w:rsidRDefault="00F43F9E" w:rsidP="00F43F9E">
      <w:pPr>
        <w:pStyle w:val="TxtCode"/>
      </w:pPr>
      <w:r>
        <w:t>public interface PaysRepository extends CrudRepository&lt;Pays, Integer&gt; {</w:t>
      </w:r>
    </w:p>
    <w:p w14:paraId="007BBC23" w14:textId="2ED75552" w:rsidR="00F43F9E" w:rsidRDefault="00F43F9E" w:rsidP="00F43F9E">
      <w:pPr>
        <w:pStyle w:val="TxtCode"/>
      </w:pPr>
      <w:r>
        <w:t>}</w:t>
      </w:r>
    </w:p>
    <w:p w14:paraId="5F04749E" w14:textId="3FA5B60B" w:rsidR="00F43F9E" w:rsidRDefault="000A19D4" w:rsidP="00830A06">
      <w:pPr>
        <w:pStyle w:val="TxtJustifi"/>
      </w:pPr>
      <w:r>
        <w:t>Puis j’ai créé une entity model pour chaque beans :</w:t>
      </w:r>
    </w:p>
    <w:p w14:paraId="0A7264F5" w14:textId="77777777" w:rsidR="008936D3" w:rsidRPr="008936D3" w:rsidRDefault="008936D3" w:rsidP="008936D3">
      <w:pPr>
        <w:pStyle w:val="TxtCode"/>
        <w:rPr>
          <w:lang w:val="en-GB"/>
        </w:rPr>
      </w:pPr>
      <w:r w:rsidRPr="008936D3">
        <w:rPr>
          <w:lang w:val="en-GB"/>
        </w:rPr>
        <w:t>package com.example.ex5.model;</w:t>
      </w:r>
    </w:p>
    <w:p w14:paraId="6197AF6B" w14:textId="77777777" w:rsidR="008936D3" w:rsidRPr="008936D3" w:rsidRDefault="008936D3" w:rsidP="008936D3">
      <w:pPr>
        <w:pStyle w:val="TxtCode"/>
        <w:rPr>
          <w:lang w:val="en-GB"/>
        </w:rPr>
      </w:pPr>
    </w:p>
    <w:p w14:paraId="1331805A" w14:textId="77777777" w:rsidR="008936D3" w:rsidRDefault="008936D3" w:rsidP="008936D3">
      <w:pPr>
        <w:pStyle w:val="TxtCode"/>
      </w:pPr>
      <w:r>
        <w:t>import jakarta.persistence.Column;</w:t>
      </w:r>
    </w:p>
    <w:p w14:paraId="6D15C66C" w14:textId="77777777" w:rsidR="008936D3" w:rsidRDefault="008936D3" w:rsidP="008936D3">
      <w:pPr>
        <w:pStyle w:val="TxtCode"/>
      </w:pPr>
      <w:r>
        <w:t>import jakarta.persistence.Entity;</w:t>
      </w:r>
    </w:p>
    <w:p w14:paraId="776A133E" w14:textId="77777777" w:rsidR="008936D3" w:rsidRDefault="008936D3" w:rsidP="008936D3">
      <w:pPr>
        <w:pStyle w:val="TxtCode"/>
      </w:pPr>
      <w:r>
        <w:t>import jakarta.persistence.FetchType;</w:t>
      </w:r>
    </w:p>
    <w:p w14:paraId="3B713506" w14:textId="77777777" w:rsidR="008936D3" w:rsidRDefault="008936D3" w:rsidP="008936D3">
      <w:pPr>
        <w:pStyle w:val="TxtCode"/>
      </w:pPr>
      <w:r>
        <w:t>import jakarta.persistence.GeneratedValue;</w:t>
      </w:r>
    </w:p>
    <w:p w14:paraId="010BF8A2" w14:textId="77777777" w:rsidR="008936D3" w:rsidRDefault="008936D3" w:rsidP="008936D3">
      <w:pPr>
        <w:pStyle w:val="TxtCode"/>
      </w:pPr>
      <w:r>
        <w:t>import jakarta.persistence.GenerationType;</w:t>
      </w:r>
    </w:p>
    <w:p w14:paraId="434DFCF9" w14:textId="77777777" w:rsidR="008936D3" w:rsidRDefault="008936D3" w:rsidP="008936D3">
      <w:pPr>
        <w:pStyle w:val="TxtCode"/>
      </w:pPr>
      <w:r>
        <w:t>import jakarta.persistence.Id;</w:t>
      </w:r>
    </w:p>
    <w:p w14:paraId="21EEB70C" w14:textId="77777777" w:rsidR="008936D3" w:rsidRDefault="008936D3" w:rsidP="008936D3">
      <w:pPr>
        <w:pStyle w:val="TxtCode"/>
      </w:pPr>
      <w:r>
        <w:t>import jakarta.persistence.JoinColumn;</w:t>
      </w:r>
    </w:p>
    <w:p w14:paraId="5DF11D73" w14:textId="77777777" w:rsidR="008936D3" w:rsidRDefault="008936D3" w:rsidP="008936D3">
      <w:pPr>
        <w:pStyle w:val="TxtCode"/>
      </w:pPr>
      <w:r>
        <w:t>import jakarta.persistence.ManyToOne;</w:t>
      </w:r>
    </w:p>
    <w:p w14:paraId="0603B9AB" w14:textId="77777777" w:rsidR="008936D3" w:rsidRDefault="008936D3" w:rsidP="008936D3">
      <w:pPr>
        <w:pStyle w:val="TxtCode"/>
      </w:pPr>
      <w:r>
        <w:t>import jakarta.persistence.Table;</w:t>
      </w:r>
    </w:p>
    <w:p w14:paraId="57F69662" w14:textId="77777777" w:rsidR="008936D3" w:rsidRDefault="008936D3" w:rsidP="008936D3">
      <w:pPr>
        <w:pStyle w:val="TxtCode"/>
      </w:pPr>
    </w:p>
    <w:p w14:paraId="29F40F76" w14:textId="77777777" w:rsidR="008936D3" w:rsidRDefault="008936D3" w:rsidP="008936D3">
      <w:pPr>
        <w:pStyle w:val="TxtCode"/>
      </w:pPr>
      <w:r>
        <w:t>@Entity</w:t>
      </w:r>
    </w:p>
    <w:p w14:paraId="1301DDE3" w14:textId="77777777" w:rsidR="008936D3" w:rsidRDefault="008936D3" w:rsidP="008936D3">
      <w:pPr>
        <w:pStyle w:val="TxtCode"/>
      </w:pPr>
      <w:r>
        <w:t>@Table(name = "t_skieur")</w:t>
      </w:r>
    </w:p>
    <w:p w14:paraId="49AA13E6" w14:textId="77777777" w:rsidR="008936D3" w:rsidRPr="005A7718" w:rsidRDefault="008936D3" w:rsidP="008936D3">
      <w:pPr>
        <w:pStyle w:val="TxtCode"/>
      </w:pPr>
      <w:r w:rsidRPr="005A7718">
        <w:t>public class Skieur {</w:t>
      </w:r>
    </w:p>
    <w:p w14:paraId="1CCA2E81" w14:textId="77777777" w:rsidR="008936D3" w:rsidRPr="00586B9D" w:rsidRDefault="008936D3" w:rsidP="008936D3">
      <w:pPr>
        <w:pStyle w:val="TxtCode"/>
        <w:rPr>
          <w:lang w:val="en-GB"/>
        </w:rPr>
      </w:pPr>
      <w:r w:rsidRPr="005A7718">
        <w:t xml:space="preserve">    </w:t>
      </w:r>
      <w:r w:rsidRPr="00586B9D">
        <w:rPr>
          <w:lang w:val="en-GB"/>
        </w:rPr>
        <w:t>@Id</w:t>
      </w:r>
    </w:p>
    <w:p w14:paraId="1366DD70" w14:textId="77777777" w:rsidR="008936D3" w:rsidRPr="00586B9D" w:rsidRDefault="008936D3" w:rsidP="008936D3">
      <w:pPr>
        <w:pStyle w:val="TxtCode"/>
        <w:rPr>
          <w:lang w:val="en-GB"/>
        </w:rPr>
      </w:pPr>
      <w:r w:rsidRPr="00586B9D">
        <w:rPr>
          <w:lang w:val="en-GB"/>
        </w:rPr>
        <w:t xml:space="preserve">    @Column(name = "PK_Skieur", length = 50)</w:t>
      </w:r>
    </w:p>
    <w:p w14:paraId="6C49CB9B" w14:textId="77777777" w:rsidR="008936D3" w:rsidRPr="00586B9D" w:rsidRDefault="008936D3" w:rsidP="008936D3">
      <w:pPr>
        <w:pStyle w:val="TxtCode"/>
        <w:rPr>
          <w:lang w:val="en-GB"/>
        </w:rPr>
      </w:pPr>
      <w:r w:rsidRPr="00586B9D">
        <w:rPr>
          <w:lang w:val="en-GB"/>
        </w:rPr>
        <w:t xml:space="preserve">    @GeneratedValue(strategy = GenerationType.AUTO)</w:t>
      </w:r>
    </w:p>
    <w:p w14:paraId="6614E2CE" w14:textId="77777777" w:rsidR="008936D3" w:rsidRPr="00586B9D" w:rsidRDefault="008936D3" w:rsidP="008936D3">
      <w:pPr>
        <w:pStyle w:val="TxtCode"/>
        <w:rPr>
          <w:lang w:val="en-GB"/>
        </w:rPr>
      </w:pPr>
      <w:r w:rsidRPr="00586B9D">
        <w:rPr>
          <w:lang w:val="en-GB"/>
        </w:rPr>
        <w:t xml:space="preserve">    private Integer id;</w:t>
      </w:r>
    </w:p>
    <w:p w14:paraId="4A4DEF72" w14:textId="77777777" w:rsidR="008936D3" w:rsidRPr="00586B9D" w:rsidRDefault="008936D3" w:rsidP="008936D3">
      <w:pPr>
        <w:pStyle w:val="TxtCode"/>
        <w:rPr>
          <w:lang w:val="en-GB"/>
        </w:rPr>
      </w:pPr>
      <w:r w:rsidRPr="00586B9D">
        <w:rPr>
          <w:lang w:val="en-GB"/>
        </w:rPr>
        <w:t xml:space="preserve">    @Column(name = "Nom", length = 50)</w:t>
      </w:r>
    </w:p>
    <w:p w14:paraId="2AE7D6DC" w14:textId="77777777" w:rsidR="008936D3" w:rsidRPr="00586B9D" w:rsidRDefault="008936D3" w:rsidP="008936D3">
      <w:pPr>
        <w:pStyle w:val="TxtCode"/>
        <w:rPr>
          <w:lang w:val="en-GB"/>
        </w:rPr>
      </w:pPr>
      <w:r w:rsidRPr="00586B9D">
        <w:rPr>
          <w:lang w:val="en-GB"/>
        </w:rPr>
        <w:t xml:space="preserve">    private String name;</w:t>
      </w:r>
    </w:p>
    <w:p w14:paraId="1B2A85B9" w14:textId="77777777" w:rsidR="008936D3" w:rsidRPr="00586B9D" w:rsidRDefault="008936D3" w:rsidP="008936D3">
      <w:pPr>
        <w:pStyle w:val="TxtCode"/>
        <w:rPr>
          <w:lang w:val="en-GB"/>
        </w:rPr>
      </w:pPr>
    </w:p>
    <w:p w14:paraId="4958CED7" w14:textId="77777777" w:rsidR="008936D3" w:rsidRPr="00586B9D" w:rsidRDefault="008936D3" w:rsidP="008936D3">
      <w:pPr>
        <w:pStyle w:val="TxtCode"/>
        <w:rPr>
          <w:lang w:val="en-GB"/>
        </w:rPr>
      </w:pPr>
      <w:r w:rsidRPr="00586B9D">
        <w:rPr>
          <w:lang w:val="en-GB"/>
        </w:rPr>
        <w:t xml:space="preserve">    @Column(name = "Position", length = 50)</w:t>
      </w:r>
    </w:p>
    <w:p w14:paraId="6F03F6A1" w14:textId="77777777" w:rsidR="008936D3" w:rsidRDefault="008936D3" w:rsidP="008936D3">
      <w:pPr>
        <w:pStyle w:val="TxtCode"/>
      </w:pPr>
      <w:r w:rsidRPr="00586B9D">
        <w:rPr>
          <w:lang w:val="en-GB"/>
        </w:rPr>
        <w:t xml:space="preserve">    </w:t>
      </w:r>
      <w:r>
        <w:t>private Integer position;</w:t>
      </w:r>
    </w:p>
    <w:p w14:paraId="0619673E" w14:textId="77777777" w:rsidR="008936D3" w:rsidRDefault="008936D3" w:rsidP="008936D3">
      <w:pPr>
        <w:pStyle w:val="TxtCode"/>
      </w:pPr>
    </w:p>
    <w:p w14:paraId="179A669B" w14:textId="77777777" w:rsidR="008936D3" w:rsidRDefault="008936D3" w:rsidP="008936D3">
      <w:pPr>
        <w:pStyle w:val="TxtCode"/>
      </w:pPr>
      <w:r>
        <w:t xml:space="preserve">    @ManyToOne(fetch = FetchType.EAGER)</w:t>
      </w:r>
    </w:p>
    <w:p w14:paraId="195EFAD0" w14:textId="77777777" w:rsidR="008936D3" w:rsidRDefault="008936D3" w:rsidP="008936D3">
      <w:pPr>
        <w:pStyle w:val="TxtCode"/>
      </w:pPr>
      <w:r>
        <w:t xml:space="preserve">    @JoinColumn(name = "fk_pays")</w:t>
      </w:r>
    </w:p>
    <w:p w14:paraId="6BC8C15F" w14:textId="77777777" w:rsidR="008936D3" w:rsidRDefault="008936D3" w:rsidP="008936D3">
      <w:pPr>
        <w:pStyle w:val="TxtCode"/>
      </w:pPr>
      <w:r>
        <w:t xml:space="preserve">    private Pays pays;</w:t>
      </w:r>
    </w:p>
    <w:p w14:paraId="0FAF421D" w14:textId="77777777" w:rsidR="008936D3" w:rsidRDefault="008936D3" w:rsidP="008936D3">
      <w:pPr>
        <w:pStyle w:val="TxtCode"/>
      </w:pPr>
    </w:p>
    <w:p w14:paraId="51881BE4" w14:textId="77777777" w:rsidR="008936D3" w:rsidRPr="008936D3" w:rsidRDefault="008936D3" w:rsidP="008936D3">
      <w:pPr>
        <w:pStyle w:val="TxtCode"/>
        <w:rPr>
          <w:lang w:val="en-GB"/>
        </w:rPr>
      </w:pPr>
      <w:r>
        <w:t xml:space="preserve">    </w:t>
      </w:r>
      <w:r w:rsidRPr="008936D3">
        <w:rPr>
          <w:lang w:val="en-GB"/>
        </w:rPr>
        <w:t>public Integer getId() {</w:t>
      </w:r>
    </w:p>
    <w:p w14:paraId="6DA2CCFF" w14:textId="77777777" w:rsidR="008936D3" w:rsidRPr="008936D3" w:rsidRDefault="008936D3" w:rsidP="008936D3">
      <w:pPr>
        <w:pStyle w:val="TxtCode"/>
        <w:rPr>
          <w:lang w:val="en-GB"/>
        </w:rPr>
      </w:pPr>
      <w:r w:rsidRPr="008936D3">
        <w:rPr>
          <w:lang w:val="en-GB"/>
        </w:rPr>
        <w:t xml:space="preserve">        return id;</w:t>
      </w:r>
    </w:p>
    <w:p w14:paraId="199F444E" w14:textId="77777777" w:rsidR="008936D3" w:rsidRPr="008936D3" w:rsidRDefault="008936D3" w:rsidP="008936D3">
      <w:pPr>
        <w:pStyle w:val="TxtCode"/>
        <w:rPr>
          <w:lang w:val="en-GB"/>
        </w:rPr>
      </w:pPr>
      <w:r w:rsidRPr="008936D3">
        <w:rPr>
          <w:lang w:val="en-GB"/>
        </w:rPr>
        <w:t xml:space="preserve">    }</w:t>
      </w:r>
    </w:p>
    <w:p w14:paraId="0E0C2CF2" w14:textId="77777777" w:rsidR="008936D3" w:rsidRPr="008936D3" w:rsidRDefault="008936D3" w:rsidP="008936D3">
      <w:pPr>
        <w:pStyle w:val="TxtCode"/>
        <w:rPr>
          <w:lang w:val="en-GB"/>
        </w:rPr>
      </w:pPr>
    </w:p>
    <w:p w14:paraId="0424F3C5" w14:textId="77777777" w:rsidR="008936D3" w:rsidRPr="008936D3" w:rsidRDefault="008936D3" w:rsidP="008936D3">
      <w:pPr>
        <w:pStyle w:val="TxtCode"/>
        <w:rPr>
          <w:lang w:val="en-GB"/>
        </w:rPr>
      </w:pPr>
      <w:r w:rsidRPr="008936D3">
        <w:rPr>
          <w:lang w:val="en-GB"/>
        </w:rPr>
        <w:t xml:space="preserve">    public void setId(Integer id) {</w:t>
      </w:r>
    </w:p>
    <w:p w14:paraId="18A8745B" w14:textId="77777777" w:rsidR="008936D3" w:rsidRPr="008936D3" w:rsidRDefault="008936D3" w:rsidP="008936D3">
      <w:pPr>
        <w:pStyle w:val="TxtCode"/>
        <w:rPr>
          <w:lang w:val="en-GB"/>
        </w:rPr>
      </w:pPr>
      <w:r w:rsidRPr="008936D3">
        <w:rPr>
          <w:lang w:val="en-GB"/>
        </w:rPr>
        <w:t xml:space="preserve">        this.id = id;</w:t>
      </w:r>
    </w:p>
    <w:p w14:paraId="11848BD9" w14:textId="77777777" w:rsidR="008936D3" w:rsidRPr="008936D3" w:rsidRDefault="008936D3" w:rsidP="008936D3">
      <w:pPr>
        <w:pStyle w:val="TxtCode"/>
        <w:rPr>
          <w:lang w:val="en-GB"/>
        </w:rPr>
      </w:pPr>
      <w:r w:rsidRPr="008936D3">
        <w:rPr>
          <w:lang w:val="en-GB"/>
        </w:rPr>
        <w:t xml:space="preserve">    }</w:t>
      </w:r>
    </w:p>
    <w:p w14:paraId="24F5AD92" w14:textId="77777777" w:rsidR="008936D3" w:rsidRPr="008936D3" w:rsidRDefault="008936D3" w:rsidP="008936D3">
      <w:pPr>
        <w:pStyle w:val="TxtCode"/>
        <w:rPr>
          <w:lang w:val="en-GB"/>
        </w:rPr>
      </w:pPr>
    </w:p>
    <w:p w14:paraId="00107430" w14:textId="77777777" w:rsidR="008936D3" w:rsidRPr="008936D3" w:rsidRDefault="008936D3" w:rsidP="008936D3">
      <w:pPr>
        <w:pStyle w:val="TxtCode"/>
        <w:rPr>
          <w:lang w:val="en-GB"/>
        </w:rPr>
      </w:pPr>
      <w:r w:rsidRPr="008936D3">
        <w:rPr>
          <w:lang w:val="en-GB"/>
        </w:rPr>
        <w:lastRenderedPageBreak/>
        <w:t xml:space="preserve">    public String getName() {</w:t>
      </w:r>
    </w:p>
    <w:p w14:paraId="1246071E" w14:textId="77777777" w:rsidR="008936D3" w:rsidRPr="008936D3" w:rsidRDefault="008936D3" w:rsidP="008936D3">
      <w:pPr>
        <w:pStyle w:val="TxtCode"/>
        <w:rPr>
          <w:lang w:val="en-GB"/>
        </w:rPr>
      </w:pPr>
      <w:r w:rsidRPr="008936D3">
        <w:rPr>
          <w:lang w:val="en-GB"/>
        </w:rPr>
        <w:t xml:space="preserve">        return name;</w:t>
      </w:r>
    </w:p>
    <w:p w14:paraId="238BCDC9" w14:textId="77777777" w:rsidR="008936D3" w:rsidRPr="008936D3" w:rsidRDefault="008936D3" w:rsidP="008936D3">
      <w:pPr>
        <w:pStyle w:val="TxtCode"/>
        <w:rPr>
          <w:lang w:val="en-GB"/>
        </w:rPr>
      </w:pPr>
      <w:r w:rsidRPr="008936D3">
        <w:rPr>
          <w:lang w:val="en-GB"/>
        </w:rPr>
        <w:t xml:space="preserve">    }</w:t>
      </w:r>
    </w:p>
    <w:p w14:paraId="45626EE1" w14:textId="77777777" w:rsidR="008936D3" w:rsidRPr="008936D3" w:rsidRDefault="008936D3" w:rsidP="008936D3">
      <w:pPr>
        <w:pStyle w:val="TxtCode"/>
        <w:rPr>
          <w:lang w:val="en-GB"/>
        </w:rPr>
      </w:pPr>
    </w:p>
    <w:p w14:paraId="6C4493B7" w14:textId="77777777" w:rsidR="008936D3" w:rsidRPr="008936D3" w:rsidRDefault="008936D3" w:rsidP="008936D3">
      <w:pPr>
        <w:pStyle w:val="TxtCode"/>
        <w:rPr>
          <w:lang w:val="en-GB"/>
        </w:rPr>
      </w:pPr>
      <w:r w:rsidRPr="008936D3">
        <w:rPr>
          <w:lang w:val="en-GB"/>
        </w:rPr>
        <w:t xml:space="preserve">    public void setName(String name) {</w:t>
      </w:r>
    </w:p>
    <w:p w14:paraId="1DE3B57D" w14:textId="77777777" w:rsidR="008936D3" w:rsidRPr="008936D3" w:rsidRDefault="008936D3" w:rsidP="008936D3">
      <w:pPr>
        <w:pStyle w:val="TxtCode"/>
        <w:rPr>
          <w:lang w:val="en-GB"/>
        </w:rPr>
      </w:pPr>
      <w:r w:rsidRPr="008936D3">
        <w:rPr>
          <w:lang w:val="en-GB"/>
        </w:rPr>
        <w:t xml:space="preserve">        this.name = name;</w:t>
      </w:r>
    </w:p>
    <w:p w14:paraId="43B6465D" w14:textId="77777777" w:rsidR="008936D3" w:rsidRPr="008936D3" w:rsidRDefault="008936D3" w:rsidP="008936D3">
      <w:pPr>
        <w:pStyle w:val="TxtCode"/>
        <w:rPr>
          <w:lang w:val="en-GB"/>
        </w:rPr>
      </w:pPr>
      <w:r w:rsidRPr="008936D3">
        <w:rPr>
          <w:lang w:val="en-GB"/>
        </w:rPr>
        <w:t xml:space="preserve">    }</w:t>
      </w:r>
    </w:p>
    <w:p w14:paraId="42B64257" w14:textId="77777777" w:rsidR="008936D3" w:rsidRPr="008936D3" w:rsidRDefault="008936D3" w:rsidP="008936D3">
      <w:pPr>
        <w:pStyle w:val="TxtCode"/>
        <w:rPr>
          <w:lang w:val="en-GB"/>
        </w:rPr>
      </w:pPr>
    </w:p>
    <w:p w14:paraId="651BD44D" w14:textId="77777777" w:rsidR="008936D3" w:rsidRPr="008936D3" w:rsidRDefault="008936D3" w:rsidP="008936D3">
      <w:pPr>
        <w:pStyle w:val="TxtCode"/>
        <w:rPr>
          <w:lang w:val="en-GB"/>
        </w:rPr>
      </w:pPr>
      <w:r w:rsidRPr="008936D3">
        <w:rPr>
          <w:lang w:val="en-GB"/>
        </w:rPr>
        <w:t xml:space="preserve">    public Integer getPosition() {</w:t>
      </w:r>
    </w:p>
    <w:p w14:paraId="77AC7FDC" w14:textId="77777777" w:rsidR="008936D3" w:rsidRPr="008936D3" w:rsidRDefault="008936D3" w:rsidP="008936D3">
      <w:pPr>
        <w:pStyle w:val="TxtCode"/>
        <w:rPr>
          <w:lang w:val="en-GB"/>
        </w:rPr>
      </w:pPr>
      <w:r w:rsidRPr="008936D3">
        <w:rPr>
          <w:lang w:val="en-GB"/>
        </w:rPr>
        <w:t xml:space="preserve">        return position;</w:t>
      </w:r>
    </w:p>
    <w:p w14:paraId="2FB21EB9" w14:textId="77777777" w:rsidR="008936D3" w:rsidRPr="008936D3" w:rsidRDefault="008936D3" w:rsidP="008936D3">
      <w:pPr>
        <w:pStyle w:val="TxtCode"/>
        <w:rPr>
          <w:lang w:val="en-GB"/>
        </w:rPr>
      </w:pPr>
      <w:r w:rsidRPr="008936D3">
        <w:rPr>
          <w:lang w:val="en-GB"/>
        </w:rPr>
        <w:t xml:space="preserve">    }</w:t>
      </w:r>
    </w:p>
    <w:p w14:paraId="5F51662A" w14:textId="77777777" w:rsidR="008936D3" w:rsidRPr="008936D3" w:rsidRDefault="008936D3" w:rsidP="008936D3">
      <w:pPr>
        <w:pStyle w:val="TxtCode"/>
        <w:rPr>
          <w:lang w:val="en-GB"/>
        </w:rPr>
      </w:pPr>
    </w:p>
    <w:p w14:paraId="50C9339F" w14:textId="77777777" w:rsidR="008936D3" w:rsidRPr="008936D3" w:rsidRDefault="008936D3" w:rsidP="008936D3">
      <w:pPr>
        <w:pStyle w:val="TxtCode"/>
        <w:rPr>
          <w:lang w:val="en-GB"/>
        </w:rPr>
      </w:pPr>
      <w:r w:rsidRPr="008936D3">
        <w:rPr>
          <w:lang w:val="en-GB"/>
        </w:rPr>
        <w:t xml:space="preserve">    public void setPosition(Integer position) {</w:t>
      </w:r>
    </w:p>
    <w:p w14:paraId="51CE36D9" w14:textId="77777777" w:rsidR="008936D3" w:rsidRPr="008936D3" w:rsidRDefault="008936D3" w:rsidP="008936D3">
      <w:pPr>
        <w:pStyle w:val="TxtCode"/>
        <w:rPr>
          <w:lang w:val="en-GB"/>
        </w:rPr>
      </w:pPr>
      <w:r w:rsidRPr="008936D3">
        <w:rPr>
          <w:lang w:val="en-GB"/>
        </w:rPr>
        <w:t xml:space="preserve">        this.position = position;</w:t>
      </w:r>
    </w:p>
    <w:p w14:paraId="6F1B05BC" w14:textId="77777777" w:rsidR="008936D3" w:rsidRPr="008936D3" w:rsidRDefault="008936D3" w:rsidP="008936D3">
      <w:pPr>
        <w:pStyle w:val="TxtCode"/>
        <w:rPr>
          <w:lang w:val="en-GB"/>
        </w:rPr>
      </w:pPr>
      <w:r w:rsidRPr="008936D3">
        <w:rPr>
          <w:lang w:val="en-GB"/>
        </w:rPr>
        <w:t xml:space="preserve">    }</w:t>
      </w:r>
    </w:p>
    <w:p w14:paraId="7AB7F481" w14:textId="77777777" w:rsidR="008936D3" w:rsidRPr="008936D3" w:rsidRDefault="008936D3" w:rsidP="008936D3">
      <w:pPr>
        <w:pStyle w:val="TxtCode"/>
        <w:rPr>
          <w:lang w:val="en-GB"/>
        </w:rPr>
      </w:pPr>
    </w:p>
    <w:p w14:paraId="7E2BF8C3" w14:textId="77777777" w:rsidR="008936D3" w:rsidRPr="005A7718" w:rsidRDefault="008936D3" w:rsidP="008936D3">
      <w:pPr>
        <w:pStyle w:val="TxtCode"/>
      </w:pPr>
      <w:r w:rsidRPr="008936D3">
        <w:rPr>
          <w:lang w:val="en-GB"/>
        </w:rPr>
        <w:t xml:space="preserve">    </w:t>
      </w:r>
      <w:r w:rsidRPr="005A7718">
        <w:t>public Pays getPays() {</w:t>
      </w:r>
    </w:p>
    <w:p w14:paraId="77F35370" w14:textId="77777777" w:rsidR="008936D3" w:rsidRPr="005A7718" w:rsidRDefault="008936D3" w:rsidP="008936D3">
      <w:pPr>
        <w:pStyle w:val="TxtCode"/>
      </w:pPr>
      <w:r w:rsidRPr="005A7718">
        <w:t xml:space="preserve">        return pays;</w:t>
      </w:r>
    </w:p>
    <w:p w14:paraId="4CD4E09B" w14:textId="77777777" w:rsidR="008936D3" w:rsidRPr="008936D3" w:rsidRDefault="008936D3" w:rsidP="008936D3">
      <w:pPr>
        <w:pStyle w:val="TxtCode"/>
        <w:rPr>
          <w:lang w:val="en-GB"/>
        </w:rPr>
      </w:pPr>
      <w:r w:rsidRPr="005A7718">
        <w:t xml:space="preserve">    </w:t>
      </w:r>
      <w:r w:rsidRPr="008936D3">
        <w:rPr>
          <w:lang w:val="en-GB"/>
        </w:rPr>
        <w:t>}</w:t>
      </w:r>
    </w:p>
    <w:p w14:paraId="1DB969F6" w14:textId="77777777" w:rsidR="008936D3" w:rsidRPr="008936D3" w:rsidRDefault="008936D3" w:rsidP="008936D3">
      <w:pPr>
        <w:pStyle w:val="TxtCode"/>
        <w:rPr>
          <w:lang w:val="en-GB"/>
        </w:rPr>
      </w:pPr>
    </w:p>
    <w:p w14:paraId="6D22B910" w14:textId="77777777" w:rsidR="008936D3" w:rsidRPr="005A7718" w:rsidRDefault="008936D3" w:rsidP="008936D3">
      <w:pPr>
        <w:pStyle w:val="TxtCode"/>
      </w:pPr>
      <w:r w:rsidRPr="008936D3">
        <w:rPr>
          <w:lang w:val="en-GB"/>
        </w:rPr>
        <w:t xml:space="preserve">    </w:t>
      </w:r>
      <w:r w:rsidRPr="005A7718">
        <w:t>public void setPays(Pays pays) {</w:t>
      </w:r>
    </w:p>
    <w:p w14:paraId="68228B94" w14:textId="77777777" w:rsidR="008936D3" w:rsidRDefault="008936D3" w:rsidP="008936D3">
      <w:pPr>
        <w:pStyle w:val="TxtCode"/>
      </w:pPr>
      <w:r w:rsidRPr="005A7718">
        <w:t xml:space="preserve">        </w:t>
      </w:r>
      <w:r>
        <w:t>this.pays = pays;</w:t>
      </w:r>
    </w:p>
    <w:p w14:paraId="105194D8" w14:textId="77777777" w:rsidR="008936D3" w:rsidRDefault="008936D3" w:rsidP="008936D3">
      <w:pPr>
        <w:pStyle w:val="TxtCode"/>
      </w:pPr>
      <w:r>
        <w:t xml:space="preserve">    }</w:t>
      </w:r>
    </w:p>
    <w:p w14:paraId="24C7E169" w14:textId="77777777" w:rsidR="008936D3" w:rsidRDefault="008936D3" w:rsidP="008936D3">
      <w:pPr>
        <w:pStyle w:val="TxtCode"/>
      </w:pPr>
    </w:p>
    <w:p w14:paraId="65E14A08" w14:textId="231F42CD" w:rsidR="000A19D4" w:rsidRDefault="008936D3" w:rsidP="008936D3">
      <w:pPr>
        <w:pStyle w:val="TxtCode"/>
      </w:pPr>
      <w:r>
        <w:t>}</w:t>
      </w:r>
    </w:p>
    <w:p w14:paraId="3F6154E6" w14:textId="6209AE80" w:rsidR="008936D3" w:rsidRDefault="00586B9D" w:rsidP="00830A06">
      <w:pPr>
        <w:pStyle w:val="TxtJustifi"/>
      </w:pPr>
      <w:r>
        <w:t xml:space="preserve">Et le travail est fait depuis le </w:t>
      </w:r>
      <w:r w:rsidR="00F92BAC">
        <w:t>Controller</w:t>
      </w:r>
      <w:r>
        <w:t> :</w:t>
      </w:r>
    </w:p>
    <w:p w14:paraId="2284EEC7" w14:textId="77777777" w:rsidR="00F92BAC" w:rsidRDefault="00F92BAC" w:rsidP="00F92BAC">
      <w:pPr>
        <w:pStyle w:val="TxtCode"/>
      </w:pPr>
      <w:r>
        <w:t>package com.example.ex5.controller;</w:t>
      </w:r>
    </w:p>
    <w:p w14:paraId="60C91671" w14:textId="77777777" w:rsidR="00F92BAC" w:rsidRDefault="00F92BAC" w:rsidP="00F92BAC">
      <w:pPr>
        <w:pStyle w:val="TxtCode"/>
      </w:pPr>
    </w:p>
    <w:p w14:paraId="1D6ED833" w14:textId="77777777" w:rsidR="00F92BAC" w:rsidRDefault="00F92BAC" w:rsidP="00F92BAC">
      <w:pPr>
        <w:pStyle w:val="TxtCode"/>
      </w:pPr>
      <w:r>
        <w:t>import com.example.ex5.model.Pays;</w:t>
      </w:r>
    </w:p>
    <w:p w14:paraId="4068ECA0" w14:textId="77777777" w:rsidR="00F92BAC" w:rsidRDefault="00F92BAC" w:rsidP="00F92BAC">
      <w:pPr>
        <w:pStyle w:val="TxtCode"/>
      </w:pPr>
      <w:r>
        <w:t>import com.example.ex5.model.PaysRepository;</w:t>
      </w:r>
    </w:p>
    <w:p w14:paraId="144A96A3" w14:textId="77777777" w:rsidR="00F92BAC" w:rsidRDefault="00F92BAC" w:rsidP="00F92BAC">
      <w:pPr>
        <w:pStyle w:val="TxtCode"/>
      </w:pPr>
      <w:r>
        <w:t>import com.example.ex5.model.Skieur;</w:t>
      </w:r>
    </w:p>
    <w:p w14:paraId="0C819CE5" w14:textId="77777777" w:rsidR="00F92BAC" w:rsidRPr="009E57F0" w:rsidRDefault="00F92BAC" w:rsidP="00F92BAC">
      <w:pPr>
        <w:pStyle w:val="TxtCode"/>
        <w:rPr>
          <w:lang w:val="en-GB"/>
        </w:rPr>
      </w:pPr>
      <w:r w:rsidRPr="009E57F0">
        <w:rPr>
          <w:lang w:val="en-GB"/>
        </w:rPr>
        <w:t>import com.example.ex5.model.SkieurRepository;</w:t>
      </w:r>
    </w:p>
    <w:p w14:paraId="636CC113" w14:textId="77777777" w:rsidR="00F92BAC" w:rsidRPr="009E57F0" w:rsidRDefault="00F92BAC" w:rsidP="00F92BAC">
      <w:pPr>
        <w:pStyle w:val="TxtCode"/>
        <w:rPr>
          <w:lang w:val="en-GB"/>
        </w:rPr>
      </w:pPr>
      <w:r w:rsidRPr="009E57F0">
        <w:rPr>
          <w:lang w:val="en-GB"/>
        </w:rPr>
        <w:t>import org.springframework.beans.factory.annotation.Autowired;</w:t>
      </w:r>
    </w:p>
    <w:p w14:paraId="5E37E578" w14:textId="77777777" w:rsidR="00F92BAC" w:rsidRPr="009E57F0" w:rsidRDefault="00F92BAC" w:rsidP="00F92BAC">
      <w:pPr>
        <w:pStyle w:val="TxtCode"/>
        <w:rPr>
          <w:lang w:val="en-GB"/>
        </w:rPr>
      </w:pPr>
      <w:r w:rsidRPr="009E57F0">
        <w:rPr>
          <w:lang w:val="en-GB"/>
        </w:rPr>
        <w:t>import org.springframework.web.bind.annotation.GetMapping;</w:t>
      </w:r>
    </w:p>
    <w:p w14:paraId="216B1831" w14:textId="77777777" w:rsidR="00F92BAC" w:rsidRPr="009E57F0" w:rsidRDefault="00F92BAC" w:rsidP="00F92BAC">
      <w:pPr>
        <w:pStyle w:val="TxtCode"/>
        <w:rPr>
          <w:lang w:val="en-GB"/>
        </w:rPr>
      </w:pPr>
      <w:r w:rsidRPr="009E57F0">
        <w:rPr>
          <w:lang w:val="en-GB"/>
        </w:rPr>
        <w:t>import org.springframework.web.bind.annotation.PostMapping;</w:t>
      </w:r>
    </w:p>
    <w:p w14:paraId="248BE359" w14:textId="77777777" w:rsidR="00F92BAC" w:rsidRPr="009E57F0" w:rsidRDefault="00F92BAC" w:rsidP="00F92BAC">
      <w:pPr>
        <w:pStyle w:val="TxtCode"/>
        <w:rPr>
          <w:lang w:val="en-GB"/>
        </w:rPr>
      </w:pPr>
      <w:r w:rsidRPr="009E57F0">
        <w:rPr>
          <w:lang w:val="en-GB"/>
        </w:rPr>
        <w:t>import org.springframework.web.bind.annotation.RestController;</w:t>
      </w:r>
    </w:p>
    <w:p w14:paraId="259D951E" w14:textId="77777777" w:rsidR="00F92BAC" w:rsidRPr="009E57F0" w:rsidRDefault="00F92BAC" w:rsidP="00F92BAC">
      <w:pPr>
        <w:pStyle w:val="TxtCode"/>
        <w:rPr>
          <w:lang w:val="en-GB"/>
        </w:rPr>
      </w:pPr>
      <w:r w:rsidRPr="009E57F0">
        <w:rPr>
          <w:lang w:val="en-GB"/>
        </w:rPr>
        <w:t>import org.springframework.web.bind.annotation.RequestParam;</w:t>
      </w:r>
    </w:p>
    <w:p w14:paraId="296E53D3" w14:textId="77777777" w:rsidR="00F92BAC" w:rsidRPr="009E57F0" w:rsidRDefault="00F92BAC" w:rsidP="00F92BAC">
      <w:pPr>
        <w:pStyle w:val="TxtCode"/>
        <w:rPr>
          <w:lang w:val="en-GB"/>
        </w:rPr>
      </w:pPr>
      <w:r w:rsidRPr="009E57F0">
        <w:rPr>
          <w:lang w:val="en-GB"/>
        </w:rPr>
        <w:t>import org.springframework.web.bind.annotation.ResponseBody;</w:t>
      </w:r>
    </w:p>
    <w:p w14:paraId="08929AC6" w14:textId="77777777" w:rsidR="00F92BAC" w:rsidRPr="009E57F0" w:rsidRDefault="00F92BAC" w:rsidP="00F92BAC">
      <w:pPr>
        <w:pStyle w:val="TxtCode"/>
        <w:rPr>
          <w:lang w:val="en-GB"/>
        </w:rPr>
      </w:pPr>
    </w:p>
    <w:p w14:paraId="7B485E97" w14:textId="77777777" w:rsidR="00F92BAC" w:rsidRPr="009E57F0" w:rsidRDefault="00F92BAC" w:rsidP="00F92BAC">
      <w:pPr>
        <w:pStyle w:val="TxtCode"/>
        <w:rPr>
          <w:lang w:val="en-GB"/>
        </w:rPr>
      </w:pPr>
      <w:r w:rsidRPr="009E57F0">
        <w:rPr>
          <w:lang w:val="en-GB"/>
        </w:rPr>
        <w:t>@RestController</w:t>
      </w:r>
    </w:p>
    <w:p w14:paraId="2261BDB2" w14:textId="77777777" w:rsidR="00F92BAC" w:rsidRPr="009E57F0" w:rsidRDefault="00F92BAC" w:rsidP="00F92BAC">
      <w:pPr>
        <w:pStyle w:val="TxtCode"/>
        <w:rPr>
          <w:lang w:val="en-GB"/>
        </w:rPr>
      </w:pPr>
      <w:r w:rsidRPr="009E57F0">
        <w:rPr>
          <w:lang w:val="en-GB"/>
        </w:rPr>
        <w:t>public class Controller {</w:t>
      </w:r>
    </w:p>
    <w:p w14:paraId="1AB70C70" w14:textId="77777777" w:rsidR="00F92BAC" w:rsidRPr="009E57F0" w:rsidRDefault="00F92BAC" w:rsidP="00F92BAC">
      <w:pPr>
        <w:pStyle w:val="TxtCode"/>
        <w:rPr>
          <w:lang w:val="en-GB"/>
        </w:rPr>
      </w:pPr>
    </w:p>
    <w:p w14:paraId="7B64F60E" w14:textId="77777777" w:rsidR="00F92BAC" w:rsidRPr="009E57F0" w:rsidRDefault="00F92BAC" w:rsidP="00F92BAC">
      <w:pPr>
        <w:pStyle w:val="TxtCode"/>
        <w:rPr>
          <w:lang w:val="en-GB"/>
        </w:rPr>
      </w:pPr>
      <w:r w:rsidRPr="009E57F0">
        <w:rPr>
          <w:lang w:val="en-GB"/>
        </w:rPr>
        <w:t xml:space="preserve">    @Autowired</w:t>
      </w:r>
    </w:p>
    <w:p w14:paraId="6B408154" w14:textId="77777777" w:rsidR="00F92BAC" w:rsidRPr="009E57F0" w:rsidRDefault="00F92BAC" w:rsidP="00F92BAC">
      <w:pPr>
        <w:pStyle w:val="TxtCode"/>
        <w:rPr>
          <w:lang w:val="en-GB"/>
        </w:rPr>
      </w:pPr>
      <w:r w:rsidRPr="009E57F0">
        <w:rPr>
          <w:lang w:val="en-GB"/>
        </w:rPr>
        <w:t xml:space="preserve">    private SkieurRepository skieurRepository;</w:t>
      </w:r>
    </w:p>
    <w:p w14:paraId="24AE524D" w14:textId="77777777" w:rsidR="00F92BAC" w:rsidRPr="009E57F0" w:rsidRDefault="00F92BAC" w:rsidP="00F92BAC">
      <w:pPr>
        <w:pStyle w:val="TxtCode"/>
        <w:rPr>
          <w:lang w:val="en-GB"/>
        </w:rPr>
      </w:pPr>
    </w:p>
    <w:p w14:paraId="4E982545" w14:textId="77777777" w:rsidR="00F92BAC" w:rsidRPr="009E57F0" w:rsidRDefault="00F92BAC" w:rsidP="00F92BAC">
      <w:pPr>
        <w:pStyle w:val="TxtCode"/>
        <w:rPr>
          <w:lang w:val="en-GB"/>
        </w:rPr>
      </w:pPr>
      <w:r w:rsidRPr="009E57F0">
        <w:rPr>
          <w:lang w:val="en-GB"/>
        </w:rPr>
        <w:t xml:space="preserve">    @Autowired</w:t>
      </w:r>
    </w:p>
    <w:p w14:paraId="3DDAA4FA" w14:textId="77777777" w:rsidR="00F92BAC" w:rsidRPr="009E57F0" w:rsidRDefault="00F92BAC" w:rsidP="00F92BAC">
      <w:pPr>
        <w:pStyle w:val="TxtCode"/>
        <w:rPr>
          <w:lang w:val="en-GB"/>
        </w:rPr>
      </w:pPr>
      <w:r w:rsidRPr="009E57F0">
        <w:rPr>
          <w:lang w:val="en-GB"/>
        </w:rPr>
        <w:t xml:space="preserve">    private PaysRepository paysRepository;</w:t>
      </w:r>
    </w:p>
    <w:p w14:paraId="07F7EDA8" w14:textId="77777777" w:rsidR="00F92BAC" w:rsidRPr="009E57F0" w:rsidRDefault="00F92BAC" w:rsidP="00F92BAC">
      <w:pPr>
        <w:pStyle w:val="TxtCode"/>
        <w:rPr>
          <w:lang w:val="en-GB"/>
        </w:rPr>
      </w:pPr>
    </w:p>
    <w:p w14:paraId="4D64E98C" w14:textId="77777777" w:rsidR="00F92BAC" w:rsidRPr="009E57F0" w:rsidRDefault="00F92BAC" w:rsidP="00F92BAC">
      <w:pPr>
        <w:pStyle w:val="TxtCode"/>
        <w:rPr>
          <w:lang w:val="en-GB"/>
        </w:rPr>
      </w:pPr>
      <w:r w:rsidRPr="009E57F0">
        <w:rPr>
          <w:lang w:val="en-GB"/>
        </w:rPr>
        <w:t xml:space="preserve">    @PostMapping(path = "/addPays")</w:t>
      </w:r>
    </w:p>
    <w:p w14:paraId="33607D72" w14:textId="77777777" w:rsidR="00F92BAC" w:rsidRPr="009E57F0" w:rsidRDefault="00F92BAC" w:rsidP="00F92BAC">
      <w:pPr>
        <w:pStyle w:val="TxtCode"/>
        <w:rPr>
          <w:lang w:val="en-GB"/>
        </w:rPr>
      </w:pPr>
      <w:r w:rsidRPr="009E57F0">
        <w:rPr>
          <w:lang w:val="en-GB"/>
        </w:rPr>
        <w:t xml:space="preserve">    public @ResponseBody String addNewPays(@RequestParam String name) {</w:t>
      </w:r>
    </w:p>
    <w:p w14:paraId="17B9533C" w14:textId="77777777" w:rsidR="00F92BAC" w:rsidRPr="009E57F0" w:rsidRDefault="00F92BAC" w:rsidP="00F92BAC">
      <w:pPr>
        <w:pStyle w:val="TxtCode"/>
        <w:rPr>
          <w:lang w:val="en-GB"/>
        </w:rPr>
      </w:pPr>
      <w:r w:rsidRPr="009E57F0">
        <w:rPr>
          <w:lang w:val="en-GB"/>
        </w:rPr>
        <w:t xml:space="preserve">        // @ResponseBody means the returned String is the response, not a view name</w:t>
      </w:r>
    </w:p>
    <w:p w14:paraId="3BBAEFF3" w14:textId="77777777" w:rsidR="00F92BAC" w:rsidRPr="00F92BAC" w:rsidRDefault="00F92BAC" w:rsidP="00F92BAC">
      <w:pPr>
        <w:pStyle w:val="TxtCode"/>
        <w:rPr>
          <w:lang w:val="en-GB"/>
        </w:rPr>
      </w:pPr>
      <w:r w:rsidRPr="009E57F0">
        <w:rPr>
          <w:lang w:val="en-GB"/>
        </w:rPr>
        <w:lastRenderedPageBreak/>
        <w:t xml:space="preserve">        </w:t>
      </w:r>
      <w:r w:rsidRPr="00F92BAC">
        <w:rPr>
          <w:lang w:val="en-GB"/>
        </w:rPr>
        <w:t>// @RequestParam means it is a parameter from the GET or POST request</w:t>
      </w:r>
    </w:p>
    <w:p w14:paraId="0D941E3D" w14:textId="77777777" w:rsidR="00F92BAC" w:rsidRPr="00F92BAC" w:rsidRDefault="00F92BAC" w:rsidP="00F92BAC">
      <w:pPr>
        <w:pStyle w:val="TxtCode"/>
        <w:rPr>
          <w:lang w:val="en-GB"/>
        </w:rPr>
      </w:pPr>
      <w:r w:rsidRPr="00F92BAC">
        <w:rPr>
          <w:lang w:val="en-GB"/>
        </w:rPr>
        <w:t xml:space="preserve">        Pays newPays = new Pays();</w:t>
      </w:r>
    </w:p>
    <w:p w14:paraId="0658BF4A" w14:textId="77777777" w:rsidR="00F92BAC" w:rsidRPr="00F92BAC" w:rsidRDefault="00F92BAC" w:rsidP="00F92BAC">
      <w:pPr>
        <w:pStyle w:val="TxtCode"/>
        <w:rPr>
          <w:lang w:val="en-GB"/>
        </w:rPr>
      </w:pPr>
      <w:r w:rsidRPr="00F92BAC">
        <w:rPr>
          <w:lang w:val="en-GB"/>
        </w:rPr>
        <w:t xml:space="preserve">        newPays.setName(name);</w:t>
      </w:r>
    </w:p>
    <w:p w14:paraId="15AF250B" w14:textId="77777777" w:rsidR="00F92BAC" w:rsidRPr="00F92BAC" w:rsidRDefault="00F92BAC" w:rsidP="00F92BAC">
      <w:pPr>
        <w:pStyle w:val="TxtCode"/>
        <w:rPr>
          <w:lang w:val="en-GB"/>
        </w:rPr>
      </w:pPr>
      <w:r w:rsidRPr="00F92BAC">
        <w:rPr>
          <w:lang w:val="en-GB"/>
        </w:rPr>
        <w:t xml:space="preserve">        paysRepository.save(newPays);</w:t>
      </w:r>
    </w:p>
    <w:p w14:paraId="7B2CE272" w14:textId="77777777" w:rsidR="00F92BAC" w:rsidRPr="00F92BAC" w:rsidRDefault="00F92BAC" w:rsidP="00F92BAC">
      <w:pPr>
        <w:pStyle w:val="TxtCode"/>
        <w:rPr>
          <w:lang w:val="en-GB"/>
        </w:rPr>
      </w:pPr>
      <w:r w:rsidRPr="00F92BAC">
        <w:rPr>
          <w:lang w:val="en-GB"/>
        </w:rPr>
        <w:t xml:space="preserve">        return "saved";</w:t>
      </w:r>
    </w:p>
    <w:p w14:paraId="03F82C40" w14:textId="77777777" w:rsidR="00F92BAC" w:rsidRPr="00F92BAC" w:rsidRDefault="00F92BAC" w:rsidP="00F92BAC">
      <w:pPr>
        <w:pStyle w:val="TxtCode"/>
        <w:rPr>
          <w:lang w:val="en-GB"/>
        </w:rPr>
      </w:pPr>
      <w:r w:rsidRPr="00F92BAC">
        <w:rPr>
          <w:lang w:val="en-GB"/>
        </w:rPr>
        <w:t xml:space="preserve">    }</w:t>
      </w:r>
    </w:p>
    <w:p w14:paraId="62C6380A" w14:textId="77777777" w:rsidR="00F92BAC" w:rsidRPr="00F92BAC" w:rsidRDefault="00F92BAC" w:rsidP="00F92BAC">
      <w:pPr>
        <w:pStyle w:val="TxtCode"/>
        <w:rPr>
          <w:lang w:val="en-GB"/>
        </w:rPr>
      </w:pPr>
    </w:p>
    <w:p w14:paraId="6960B896" w14:textId="77777777" w:rsidR="00F92BAC" w:rsidRPr="005A7718" w:rsidRDefault="00F92BAC" w:rsidP="00F92BAC">
      <w:pPr>
        <w:pStyle w:val="TxtCode"/>
      </w:pPr>
      <w:r w:rsidRPr="00F92BAC">
        <w:rPr>
          <w:lang w:val="en-GB"/>
        </w:rPr>
        <w:t xml:space="preserve">    </w:t>
      </w:r>
      <w:r w:rsidRPr="005A7718">
        <w:t>@GetMapping(path = "/getPays")</w:t>
      </w:r>
    </w:p>
    <w:p w14:paraId="3E965458" w14:textId="77777777" w:rsidR="00F92BAC" w:rsidRPr="005A7718" w:rsidRDefault="00F92BAC" w:rsidP="00F92BAC">
      <w:pPr>
        <w:pStyle w:val="TxtCode"/>
      </w:pPr>
      <w:r w:rsidRPr="005A7718">
        <w:t xml:space="preserve">    public @ResponseBody Iterable&lt;Pays&gt; getAllPays() {</w:t>
      </w:r>
    </w:p>
    <w:p w14:paraId="282E857E" w14:textId="77777777" w:rsidR="00F92BAC" w:rsidRPr="00F92BAC" w:rsidRDefault="00F92BAC" w:rsidP="00F92BAC">
      <w:pPr>
        <w:pStyle w:val="TxtCode"/>
        <w:rPr>
          <w:lang w:val="en-GB"/>
        </w:rPr>
      </w:pPr>
      <w:r w:rsidRPr="005A7718">
        <w:t xml:space="preserve">        </w:t>
      </w:r>
      <w:r w:rsidRPr="00F92BAC">
        <w:rPr>
          <w:lang w:val="en-GB"/>
        </w:rPr>
        <w:t>// This returns a JSON or XML with the users</w:t>
      </w:r>
    </w:p>
    <w:p w14:paraId="1BC3FE3B" w14:textId="77777777" w:rsidR="00F92BAC" w:rsidRPr="00F92BAC" w:rsidRDefault="00F92BAC" w:rsidP="00F92BAC">
      <w:pPr>
        <w:pStyle w:val="TxtCode"/>
        <w:rPr>
          <w:lang w:val="en-GB"/>
        </w:rPr>
      </w:pPr>
      <w:r w:rsidRPr="00F92BAC">
        <w:rPr>
          <w:lang w:val="en-GB"/>
        </w:rPr>
        <w:t xml:space="preserve">        return paysRepository.findAll();</w:t>
      </w:r>
    </w:p>
    <w:p w14:paraId="48FCCD8A" w14:textId="77777777" w:rsidR="00F92BAC" w:rsidRPr="00F92BAC" w:rsidRDefault="00F92BAC" w:rsidP="00F92BAC">
      <w:pPr>
        <w:pStyle w:val="TxtCode"/>
        <w:rPr>
          <w:lang w:val="en-GB"/>
        </w:rPr>
      </w:pPr>
      <w:r w:rsidRPr="00F92BAC">
        <w:rPr>
          <w:lang w:val="en-GB"/>
        </w:rPr>
        <w:t xml:space="preserve">    }</w:t>
      </w:r>
    </w:p>
    <w:p w14:paraId="2565F223" w14:textId="77777777" w:rsidR="00F92BAC" w:rsidRPr="00F92BAC" w:rsidRDefault="00F92BAC" w:rsidP="00F92BAC">
      <w:pPr>
        <w:pStyle w:val="TxtCode"/>
        <w:rPr>
          <w:lang w:val="en-GB"/>
        </w:rPr>
      </w:pPr>
    </w:p>
    <w:p w14:paraId="5306FBBC" w14:textId="77777777" w:rsidR="00F92BAC" w:rsidRPr="00F92BAC" w:rsidRDefault="00F92BAC" w:rsidP="00F92BAC">
      <w:pPr>
        <w:pStyle w:val="TxtCode"/>
        <w:rPr>
          <w:lang w:val="en-GB"/>
        </w:rPr>
      </w:pPr>
      <w:r w:rsidRPr="00F92BAC">
        <w:rPr>
          <w:lang w:val="en-GB"/>
        </w:rPr>
        <w:t xml:space="preserve">    @PostMapping(path = "/addSkieur")</w:t>
      </w:r>
    </w:p>
    <w:p w14:paraId="4DF43F07" w14:textId="77777777" w:rsidR="00F92BAC" w:rsidRPr="00F92BAC" w:rsidRDefault="00F92BAC" w:rsidP="00F92BAC">
      <w:pPr>
        <w:pStyle w:val="TxtCode"/>
        <w:rPr>
          <w:lang w:val="en-GB"/>
        </w:rPr>
      </w:pPr>
      <w:r w:rsidRPr="00F92BAC">
        <w:rPr>
          <w:lang w:val="en-GB"/>
        </w:rPr>
        <w:t xml:space="preserve">    public @ResponseBody String addNewSkieur(@RequestParam String name, @RequestParam Integer position,</w:t>
      </w:r>
    </w:p>
    <w:p w14:paraId="2E22C051" w14:textId="77777777" w:rsidR="00F92BAC" w:rsidRPr="00F92BAC" w:rsidRDefault="00F92BAC" w:rsidP="00F92BAC">
      <w:pPr>
        <w:pStyle w:val="TxtCode"/>
        <w:rPr>
          <w:lang w:val="en-GB"/>
        </w:rPr>
      </w:pPr>
      <w:r w:rsidRPr="00F92BAC">
        <w:rPr>
          <w:lang w:val="en-GB"/>
        </w:rPr>
        <w:t xml:space="preserve">            @RequestParam Pays pays) {</w:t>
      </w:r>
    </w:p>
    <w:p w14:paraId="0638B5ED" w14:textId="77777777" w:rsidR="00F92BAC" w:rsidRPr="00F92BAC" w:rsidRDefault="00F92BAC" w:rsidP="00F92BAC">
      <w:pPr>
        <w:pStyle w:val="TxtCode"/>
        <w:rPr>
          <w:lang w:val="en-GB"/>
        </w:rPr>
      </w:pPr>
      <w:r w:rsidRPr="00F92BAC">
        <w:rPr>
          <w:lang w:val="en-GB"/>
        </w:rPr>
        <w:t xml:space="preserve">        // @ResponseBody means the returned String is the response, not a view name</w:t>
      </w:r>
    </w:p>
    <w:p w14:paraId="48A7F80C" w14:textId="77777777" w:rsidR="00F92BAC" w:rsidRPr="00F92BAC" w:rsidRDefault="00F92BAC" w:rsidP="00F92BAC">
      <w:pPr>
        <w:pStyle w:val="TxtCode"/>
        <w:rPr>
          <w:lang w:val="en-GB"/>
        </w:rPr>
      </w:pPr>
      <w:r w:rsidRPr="00F92BAC">
        <w:rPr>
          <w:lang w:val="en-GB"/>
        </w:rPr>
        <w:t xml:space="preserve">        // @RequestParam means it is a parameter from the GET or POST request</w:t>
      </w:r>
    </w:p>
    <w:p w14:paraId="6EE3D1FA" w14:textId="77777777" w:rsidR="00F92BAC" w:rsidRPr="00F92BAC" w:rsidRDefault="00F92BAC" w:rsidP="00F92BAC">
      <w:pPr>
        <w:pStyle w:val="TxtCode"/>
        <w:rPr>
          <w:lang w:val="en-GB"/>
        </w:rPr>
      </w:pPr>
      <w:r w:rsidRPr="00F92BAC">
        <w:rPr>
          <w:lang w:val="en-GB"/>
        </w:rPr>
        <w:t xml:space="preserve">        Skieur newSkieur = new Skieur();</w:t>
      </w:r>
    </w:p>
    <w:p w14:paraId="34FB5A0F" w14:textId="77777777" w:rsidR="00F92BAC" w:rsidRPr="00F92BAC" w:rsidRDefault="00F92BAC" w:rsidP="00F92BAC">
      <w:pPr>
        <w:pStyle w:val="TxtCode"/>
        <w:rPr>
          <w:lang w:val="en-GB"/>
        </w:rPr>
      </w:pPr>
      <w:r w:rsidRPr="00F92BAC">
        <w:rPr>
          <w:lang w:val="en-GB"/>
        </w:rPr>
        <w:t xml:space="preserve">        newSkieur.setName(name);</w:t>
      </w:r>
    </w:p>
    <w:p w14:paraId="29BABD34" w14:textId="77777777" w:rsidR="00F92BAC" w:rsidRDefault="00F92BAC" w:rsidP="00F92BAC">
      <w:pPr>
        <w:pStyle w:val="TxtCode"/>
      </w:pPr>
      <w:r w:rsidRPr="00F92BAC">
        <w:rPr>
          <w:lang w:val="en-GB"/>
        </w:rPr>
        <w:t xml:space="preserve">        </w:t>
      </w:r>
      <w:r>
        <w:t>newSkieur.setPosition(position);</w:t>
      </w:r>
    </w:p>
    <w:p w14:paraId="7BF93FDD" w14:textId="77777777" w:rsidR="00F92BAC" w:rsidRDefault="00F92BAC" w:rsidP="00F92BAC">
      <w:pPr>
        <w:pStyle w:val="TxtCode"/>
      </w:pPr>
      <w:r>
        <w:t xml:space="preserve">        newSkieur.setPays(pays);</w:t>
      </w:r>
    </w:p>
    <w:p w14:paraId="24140888" w14:textId="77777777" w:rsidR="00F92BAC" w:rsidRPr="00F92BAC" w:rsidRDefault="00F92BAC" w:rsidP="00F92BAC">
      <w:pPr>
        <w:pStyle w:val="TxtCode"/>
        <w:rPr>
          <w:lang w:val="en-GB"/>
        </w:rPr>
      </w:pPr>
      <w:r>
        <w:t xml:space="preserve">        </w:t>
      </w:r>
      <w:r w:rsidRPr="00F92BAC">
        <w:rPr>
          <w:lang w:val="en-GB"/>
        </w:rPr>
        <w:t>skieurRepository.save(newSkieur);</w:t>
      </w:r>
    </w:p>
    <w:p w14:paraId="2F981E00" w14:textId="77777777" w:rsidR="00F92BAC" w:rsidRPr="00F92BAC" w:rsidRDefault="00F92BAC" w:rsidP="00F92BAC">
      <w:pPr>
        <w:pStyle w:val="TxtCode"/>
        <w:rPr>
          <w:lang w:val="en-GB"/>
        </w:rPr>
      </w:pPr>
      <w:r w:rsidRPr="00F92BAC">
        <w:rPr>
          <w:lang w:val="en-GB"/>
        </w:rPr>
        <w:t xml:space="preserve">        return "saved";</w:t>
      </w:r>
    </w:p>
    <w:p w14:paraId="79C3C29C" w14:textId="77777777" w:rsidR="00F92BAC" w:rsidRPr="009E57F0" w:rsidRDefault="00F92BAC" w:rsidP="00F92BAC">
      <w:pPr>
        <w:pStyle w:val="TxtCode"/>
        <w:rPr>
          <w:lang w:val="en-GB"/>
        </w:rPr>
      </w:pPr>
      <w:r w:rsidRPr="00F92BAC">
        <w:rPr>
          <w:lang w:val="en-GB"/>
        </w:rPr>
        <w:t xml:space="preserve">    </w:t>
      </w:r>
      <w:r w:rsidRPr="009E57F0">
        <w:rPr>
          <w:lang w:val="en-GB"/>
        </w:rPr>
        <w:t>}</w:t>
      </w:r>
    </w:p>
    <w:p w14:paraId="660DC7FE" w14:textId="77777777" w:rsidR="00F92BAC" w:rsidRPr="009E57F0" w:rsidRDefault="00F92BAC" w:rsidP="00F92BAC">
      <w:pPr>
        <w:pStyle w:val="TxtCode"/>
        <w:rPr>
          <w:lang w:val="en-GB"/>
        </w:rPr>
      </w:pPr>
    </w:p>
    <w:p w14:paraId="39BE35B6" w14:textId="77777777" w:rsidR="00F92BAC" w:rsidRPr="009E57F0" w:rsidRDefault="00F92BAC" w:rsidP="00F92BAC">
      <w:pPr>
        <w:pStyle w:val="TxtCode"/>
        <w:rPr>
          <w:lang w:val="en-GB"/>
        </w:rPr>
      </w:pPr>
      <w:r w:rsidRPr="009E57F0">
        <w:rPr>
          <w:lang w:val="en-GB"/>
        </w:rPr>
        <w:t xml:space="preserve">    @GetMapping(path = "/getSkieur")</w:t>
      </w:r>
    </w:p>
    <w:p w14:paraId="511F6A2C" w14:textId="77777777" w:rsidR="00F92BAC" w:rsidRPr="009E57F0" w:rsidRDefault="00F92BAC" w:rsidP="00F92BAC">
      <w:pPr>
        <w:pStyle w:val="TxtCode"/>
        <w:rPr>
          <w:lang w:val="en-GB"/>
        </w:rPr>
      </w:pPr>
      <w:r w:rsidRPr="009E57F0">
        <w:rPr>
          <w:lang w:val="en-GB"/>
        </w:rPr>
        <w:t xml:space="preserve">    public @ResponseBody Iterable&lt;Skieur&gt; getAllUsers() {</w:t>
      </w:r>
    </w:p>
    <w:p w14:paraId="3D38F8C5" w14:textId="77777777" w:rsidR="00F92BAC" w:rsidRPr="009E57F0" w:rsidRDefault="00F92BAC" w:rsidP="00F92BAC">
      <w:pPr>
        <w:pStyle w:val="TxtCode"/>
        <w:rPr>
          <w:lang w:val="en-GB"/>
        </w:rPr>
      </w:pPr>
      <w:r w:rsidRPr="009E57F0">
        <w:rPr>
          <w:lang w:val="en-GB"/>
        </w:rPr>
        <w:t xml:space="preserve">        // This returns a JSON or XML with the users</w:t>
      </w:r>
    </w:p>
    <w:p w14:paraId="4DAC6ECA" w14:textId="77777777" w:rsidR="00F92BAC" w:rsidRDefault="00F92BAC" w:rsidP="00F92BAC">
      <w:pPr>
        <w:pStyle w:val="TxtCode"/>
      </w:pPr>
      <w:r w:rsidRPr="009E57F0">
        <w:rPr>
          <w:lang w:val="en-GB"/>
        </w:rPr>
        <w:t xml:space="preserve">        </w:t>
      </w:r>
      <w:r>
        <w:t>return skieurRepository.findAll();</w:t>
      </w:r>
    </w:p>
    <w:p w14:paraId="6B231153" w14:textId="77777777" w:rsidR="00F92BAC" w:rsidRDefault="00F92BAC" w:rsidP="00F92BAC">
      <w:pPr>
        <w:pStyle w:val="TxtCode"/>
      </w:pPr>
    </w:p>
    <w:p w14:paraId="3B5C841B" w14:textId="77777777" w:rsidR="00F92BAC" w:rsidRDefault="00F92BAC" w:rsidP="00F92BAC">
      <w:pPr>
        <w:pStyle w:val="TxtCode"/>
      </w:pPr>
      <w:r>
        <w:t xml:space="preserve">    }</w:t>
      </w:r>
    </w:p>
    <w:p w14:paraId="7150BF2E" w14:textId="6744C976" w:rsidR="00586B9D" w:rsidRPr="004A3117" w:rsidRDefault="00F92BAC" w:rsidP="00F92BAC">
      <w:pPr>
        <w:pStyle w:val="TxtCode"/>
      </w:pPr>
      <w:r>
        <w:t>}</w:t>
      </w:r>
    </w:p>
    <w:p w14:paraId="5B7B1456" w14:textId="77777777" w:rsidR="00E03E2D" w:rsidRDefault="00E03E2D" w:rsidP="00E03E2D">
      <w:pPr>
        <w:pStyle w:val="TxtJustifi"/>
      </w:pPr>
      <w:r>
        <w:t>À quoi sert l'annotation @Autowired dans vos controlleur pour les Repository ?</w:t>
      </w:r>
    </w:p>
    <w:p w14:paraId="5BB5A080" w14:textId="69534C68" w:rsidR="00E03E2D" w:rsidRDefault="00C71C59" w:rsidP="00E03E2D">
      <w:pPr>
        <w:pStyle w:val="TxtJustifi"/>
        <w:numPr>
          <w:ilvl w:val="0"/>
          <w:numId w:val="22"/>
        </w:numPr>
      </w:pPr>
      <w:r w:rsidRPr="00C71C59">
        <w:t>L'annotation @Autowired est utilisée pour effectuer l'injection de dépendances dans Spring. Dans le contexte d'un contrôleur Spring qui utilise des repositories, l'annotation @Autowired est utilisée pour injecter automatiquement une instance du repository dans le contrôleur.</w:t>
      </w:r>
    </w:p>
    <w:p w14:paraId="4284C060" w14:textId="38088B3D" w:rsidR="00C71C59" w:rsidRDefault="006D4BD8" w:rsidP="00E03E2D">
      <w:pPr>
        <w:pStyle w:val="TxtJustifi"/>
        <w:numPr>
          <w:ilvl w:val="0"/>
          <w:numId w:val="22"/>
        </w:numPr>
      </w:pPr>
      <w:r w:rsidRPr="006D4BD8">
        <w:t>Cela signifie que lorsque Spring instancie votre contrôleur, il recherchera un bean géré par Spring qui implémente SkieurRepository et injectera automatiquement cette instance dans le champ skieurRepository de votre contrôleur.</w:t>
      </w:r>
    </w:p>
    <w:p w14:paraId="1BC7FDC9" w14:textId="77777777" w:rsidR="00E03E2D" w:rsidRDefault="00E03E2D" w:rsidP="00E03E2D">
      <w:pPr>
        <w:pStyle w:val="TxtJustifi"/>
      </w:pPr>
      <w:r>
        <w:t xml:space="preserve">A quoi sert l'annotation @ManyToOne dans l'entité skieur ? </w:t>
      </w:r>
    </w:p>
    <w:p w14:paraId="57EE86F9" w14:textId="45474849" w:rsidR="006A5349" w:rsidRDefault="00DE0604" w:rsidP="006A5349">
      <w:pPr>
        <w:pStyle w:val="TxtJustifi"/>
        <w:numPr>
          <w:ilvl w:val="0"/>
          <w:numId w:val="22"/>
        </w:numPr>
      </w:pPr>
      <w:r w:rsidRPr="00DE0604">
        <w:t>L'annotation @ManyToOne est utilisée en Java Persistence API (JPA) pour définir une relation many-to-one entre deux entités dans une base de données relationnelle. Dans le contexte de votre entité Skieur, l'utilisation de @ManyToOne est destinée à définir la relation entre un skieur et son pays.</w:t>
      </w:r>
    </w:p>
    <w:p w14:paraId="0A18E146" w14:textId="625FD9FD" w:rsidR="00E03E2D" w:rsidRDefault="00E03E2D" w:rsidP="00E03E2D">
      <w:pPr>
        <w:pStyle w:val="TxtJustifi"/>
      </w:pPr>
      <w:r>
        <w:t>Sur la même ligne, quel FetchType est utilisé et pourquoi, rééssayer avec le FetchType LAZY et faites un getSkieur.</w:t>
      </w:r>
    </w:p>
    <w:p w14:paraId="4B23B126" w14:textId="15C029C8" w:rsidR="0070706B" w:rsidRDefault="00EA2112" w:rsidP="0070706B">
      <w:pPr>
        <w:pStyle w:val="TxtJustifi"/>
        <w:numPr>
          <w:ilvl w:val="0"/>
          <w:numId w:val="22"/>
        </w:numPr>
      </w:pPr>
      <w:r w:rsidRPr="00EA2112">
        <w:lastRenderedPageBreak/>
        <w:t>FetchType.EAGER est utilisé pour charger la relation many-to-one entre un skieur et son pays de manière "hâtive" ou "immédiate".</w:t>
      </w:r>
      <w:r>
        <w:t xml:space="preserve"> </w:t>
      </w:r>
      <w:r w:rsidR="00B73399">
        <w:t>C</w:t>
      </w:r>
      <w:r w:rsidR="002049EC" w:rsidRPr="002049EC">
        <w:t>ela signifie que les données liées à la relation (dans ce cas, le pays du skieur) seront récupérées dès que l'entité principale (dans ce cas, le skieur) est chargée.</w:t>
      </w:r>
    </w:p>
    <w:p w14:paraId="34082F44" w14:textId="551B6B03" w:rsidR="00312152" w:rsidRDefault="00F9147B" w:rsidP="0070706B">
      <w:pPr>
        <w:pStyle w:val="TxtJustifi"/>
        <w:numPr>
          <w:ilvl w:val="0"/>
          <w:numId w:val="22"/>
        </w:numPr>
      </w:pPr>
      <w:r w:rsidRPr="00F9147B">
        <w:t>Dans le cas de FetchType.LAZY, lorsque vous récupérez un Skieur, son pays associé ne sera pas immédiatement chargé.</w:t>
      </w:r>
    </w:p>
    <w:p w14:paraId="3C2F3CBD" w14:textId="08ABB488" w:rsidR="00F6152B" w:rsidRDefault="00A17C8E" w:rsidP="00F6152B">
      <w:pPr>
        <w:pStyle w:val="Titre2"/>
      </w:pPr>
      <w:bookmarkStart w:id="8" w:name="_Toc162532253"/>
      <w:r>
        <w:t>Connexion à la DB JPA avec DTO</w:t>
      </w:r>
      <w:bookmarkEnd w:id="8"/>
    </w:p>
    <w:p w14:paraId="3ED6B035" w14:textId="75AAB328" w:rsidR="00F6152B" w:rsidRDefault="00556B17" w:rsidP="00F6152B">
      <w:pPr>
        <w:pStyle w:val="TxtJustifi"/>
      </w:pPr>
      <w:r>
        <w:t xml:space="preserve">Cet exercice </w:t>
      </w:r>
      <w:r w:rsidR="00EC1AB4">
        <w:t>change car on retrouve en plus un répertoire DTO et un répertoire Service</w:t>
      </w:r>
      <w:r w:rsidR="000E4900">
        <w:t xml:space="preserve"> par rapport à l’exercice</w:t>
      </w:r>
      <w:r w:rsidR="00B17C52">
        <w:t xml:space="preserve"> 5</w:t>
      </w:r>
      <w:r w:rsidR="00EC1AB4">
        <w:t> :</w:t>
      </w:r>
    </w:p>
    <w:p w14:paraId="55A14E16" w14:textId="38B84DBF" w:rsidR="00EC1AB4" w:rsidRDefault="00EC1AB4" w:rsidP="00F6152B">
      <w:pPr>
        <w:pStyle w:val="TxtJustifi"/>
      </w:pPr>
      <w:r>
        <w:t>DTO :</w:t>
      </w:r>
    </w:p>
    <w:p w14:paraId="694147DD" w14:textId="77777777" w:rsidR="00BA4EE6" w:rsidRPr="00BA4EE6" w:rsidRDefault="00BA4EE6" w:rsidP="00BA4EE6">
      <w:pPr>
        <w:pStyle w:val="TxtCode"/>
        <w:rPr>
          <w:lang w:val="en-GB"/>
        </w:rPr>
      </w:pPr>
      <w:r w:rsidRPr="00BA4EE6">
        <w:rPr>
          <w:lang w:val="en-GB"/>
        </w:rPr>
        <w:t xml:space="preserve">    public SkieurDTO() {}</w:t>
      </w:r>
    </w:p>
    <w:p w14:paraId="086ECEBE" w14:textId="77777777" w:rsidR="00BA4EE6" w:rsidRPr="00BA4EE6" w:rsidRDefault="00BA4EE6" w:rsidP="00BA4EE6">
      <w:pPr>
        <w:pStyle w:val="TxtCode"/>
        <w:rPr>
          <w:lang w:val="en-GB"/>
        </w:rPr>
      </w:pPr>
    </w:p>
    <w:p w14:paraId="1DFE0041" w14:textId="77777777" w:rsidR="00BA4EE6" w:rsidRPr="00BA4EE6" w:rsidRDefault="00BA4EE6" w:rsidP="00BA4EE6">
      <w:pPr>
        <w:pStyle w:val="TxtCode"/>
        <w:rPr>
          <w:lang w:val="en-GB"/>
        </w:rPr>
      </w:pPr>
      <w:r w:rsidRPr="00BA4EE6">
        <w:rPr>
          <w:lang w:val="en-GB"/>
        </w:rPr>
        <w:t xml:space="preserve">    public SkieurDTO(Integer id, String name, Integer position, String paysNom) {</w:t>
      </w:r>
    </w:p>
    <w:p w14:paraId="345C7E0D" w14:textId="77777777" w:rsidR="00BA4EE6" w:rsidRPr="00BA4EE6" w:rsidRDefault="00BA4EE6" w:rsidP="00BA4EE6">
      <w:pPr>
        <w:pStyle w:val="TxtCode"/>
        <w:rPr>
          <w:lang w:val="en-GB"/>
        </w:rPr>
      </w:pPr>
      <w:r w:rsidRPr="00BA4EE6">
        <w:rPr>
          <w:lang w:val="en-GB"/>
        </w:rPr>
        <w:t xml:space="preserve">        this.id = id;</w:t>
      </w:r>
    </w:p>
    <w:p w14:paraId="5B5C9AA7" w14:textId="77777777" w:rsidR="00BA4EE6" w:rsidRPr="00BA4EE6" w:rsidRDefault="00BA4EE6" w:rsidP="00BA4EE6">
      <w:pPr>
        <w:pStyle w:val="TxtCode"/>
        <w:rPr>
          <w:lang w:val="en-GB"/>
        </w:rPr>
      </w:pPr>
      <w:r w:rsidRPr="00BA4EE6">
        <w:rPr>
          <w:lang w:val="en-GB"/>
        </w:rPr>
        <w:t xml:space="preserve">        this.name = name;</w:t>
      </w:r>
    </w:p>
    <w:p w14:paraId="0AA5E205" w14:textId="77777777" w:rsidR="00BA4EE6" w:rsidRPr="00697005" w:rsidRDefault="00BA4EE6" w:rsidP="00BA4EE6">
      <w:pPr>
        <w:pStyle w:val="TxtCode"/>
        <w:rPr>
          <w:lang w:val="en-GB"/>
        </w:rPr>
      </w:pPr>
      <w:r w:rsidRPr="00BA4EE6">
        <w:rPr>
          <w:lang w:val="en-GB"/>
        </w:rPr>
        <w:t xml:space="preserve">        </w:t>
      </w:r>
      <w:r w:rsidRPr="00697005">
        <w:rPr>
          <w:lang w:val="en-GB"/>
        </w:rPr>
        <w:t>this.position = position;</w:t>
      </w:r>
    </w:p>
    <w:p w14:paraId="18DC9C21" w14:textId="77777777" w:rsidR="00BA4EE6" w:rsidRPr="00697005" w:rsidRDefault="00BA4EE6" w:rsidP="00BA4EE6">
      <w:pPr>
        <w:pStyle w:val="TxtCode"/>
        <w:rPr>
          <w:lang w:val="en-GB"/>
        </w:rPr>
      </w:pPr>
      <w:r w:rsidRPr="00697005">
        <w:rPr>
          <w:lang w:val="en-GB"/>
        </w:rPr>
        <w:t xml:space="preserve">        this.paysNom = paysNom;</w:t>
      </w:r>
    </w:p>
    <w:p w14:paraId="097493C9" w14:textId="625E6E4F" w:rsidR="00EC1AB4" w:rsidRPr="00697005" w:rsidRDefault="00BA4EE6" w:rsidP="00BA4EE6">
      <w:pPr>
        <w:pStyle w:val="TxtCode"/>
        <w:rPr>
          <w:lang w:val="en-GB"/>
        </w:rPr>
      </w:pPr>
      <w:r w:rsidRPr="00697005">
        <w:rPr>
          <w:lang w:val="en-GB"/>
        </w:rPr>
        <w:t xml:space="preserve">    }</w:t>
      </w:r>
    </w:p>
    <w:p w14:paraId="5E224EB8" w14:textId="42C1E52D" w:rsidR="00EC1AB4" w:rsidRDefault="00697005" w:rsidP="00F6152B">
      <w:pPr>
        <w:pStyle w:val="TxtJustifi"/>
        <w:rPr>
          <w:lang w:val="en-GB"/>
        </w:rPr>
      </w:pPr>
      <w:r w:rsidRPr="00697005">
        <w:rPr>
          <w:lang w:val="en-GB"/>
        </w:rPr>
        <w:t>S</w:t>
      </w:r>
      <w:r>
        <w:rPr>
          <w:lang w:val="en-GB"/>
        </w:rPr>
        <w:t>ervice:</w:t>
      </w:r>
    </w:p>
    <w:p w14:paraId="3BCFD5B2" w14:textId="77777777" w:rsidR="00697005" w:rsidRPr="00697005" w:rsidRDefault="00697005" w:rsidP="00697005">
      <w:pPr>
        <w:pStyle w:val="TxtCode"/>
        <w:rPr>
          <w:lang w:val="en-GB"/>
        </w:rPr>
      </w:pPr>
      <w:r w:rsidRPr="00697005">
        <w:rPr>
          <w:lang w:val="en-GB"/>
        </w:rPr>
        <w:t>package com.example.ex6.service;</w:t>
      </w:r>
    </w:p>
    <w:p w14:paraId="4BAD5B6B" w14:textId="77777777" w:rsidR="00697005" w:rsidRPr="0036077C" w:rsidRDefault="00697005" w:rsidP="00697005">
      <w:pPr>
        <w:pStyle w:val="TxtCode"/>
      </w:pPr>
    </w:p>
    <w:p w14:paraId="5499056A" w14:textId="77777777" w:rsidR="00697005" w:rsidRPr="0036077C" w:rsidRDefault="00697005" w:rsidP="00697005">
      <w:pPr>
        <w:pStyle w:val="TxtCode"/>
      </w:pPr>
      <w:r w:rsidRPr="0036077C">
        <w:t>@Service</w:t>
      </w:r>
    </w:p>
    <w:p w14:paraId="0D71A2C8" w14:textId="77777777" w:rsidR="00697005" w:rsidRPr="00697005" w:rsidRDefault="00697005" w:rsidP="00697005">
      <w:pPr>
        <w:pStyle w:val="TxtCode"/>
        <w:rPr>
          <w:lang w:val="en-GB"/>
        </w:rPr>
      </w:pPr>
      <w:r w:rsidRPr="00697005">
        <w:rPr>
          <w:lang w:val="en-GB"/>
        </w:rPr>
        <w:t>public class SkieurService {</w:t>
      </w:r>
    </w:p>
    <w:p w14:paraId="5B7E7C04" w14:textId="77777777" w:rsidR="00697005" w:rsidRPr="00697005" w:rsidRDefault="00697005" w:rsidP="00697005">
      <w:pPr>
        <w:pStyle w:val="TxtCode"/>
        <w:rPr>
          <w:lang w:val="en-GB"/>
        </w:rPr>
      </w:pPr>
    </w:p>
    <w:p w14:paraId="1E68897C" w14:textId="77777777" w:rsidR="00697005" w:rsidRPr="00697005" w:rsidRDefault="00697005" w:rsidP="00697005">
      <w:pPr>
        <w:pStyle w:val="TxtCode"/>
        <w:rPr>
          <w:lang w:val="en-GB"/>
        </w:rPr>
      </w:pPr>
      <w:r w:rsidRPr="00697005">
        <w:rPr>
          <w:lang w:val="en-GB"/>
        </w:rPr>
        <w:t xml:space="preserve">    private final SkieurRepository skieurRepository;</w:t>
      </w:r>
    </w:p>
    <w:p w14:paraId="2B6F2055" w14:textId="77777777" w:rsidR="00697005" w:rsidRPr="00697005" w:rsidRDefault="00697005" w:rsidP="00697005">
      <w:pPr>
        <w:pStyle w:val="TxtCode"/>
        <w:rPr>
          <w:lang w:val="en-GB"/>
        </w:rPr>
      </w:pPr>
      <w:r w:rsidRPr="00697005">
        <w:rPr>
          <w:lang w:val="en-GB"/>
        </w:rPr>
        <w:t xml:space="preserve">    private final PaysRepository paysRepository;</w:t>
      </w:r>
    </w:p>
    <w:p w14:paraId="61381EE4" w14:textId="77777777" w:rsidR="00697005" w:rsidRPr="00697005" w:rsidRDefault="00697005" w:rsidP="00697005">
      <w:pPr>
        <w:pStyle w:val="TxtCode"/>
        <w:rPr>
          <w:lang w:val="en-GB"/>
        </w:rPr>
      </w:pPr>
    </w:p>
    <w:p w14:paraId="4105EBA4" w14:textId="77777777" w:rsidR="00697005" w:rsidRPr="00697005" w:rsidRDefault="00697005" w:rsidP="00697005">
      <w:pPr>
        <w:pStyle w:val="TxtCode"/>
        <w:rPr>
          <w:lang w:val="en-GB"/>
        </w:rPr>
      </w:pPr>
      <w:r w:rsidRPr="00697005">
        <w:rPr>
          <w:lang w:val="en-GB"/>
        </w:rPr>
        <w:t xml:space="preserve">    @Autowired</w:t>
      </w:r>
    </w:p>
    <w:p w14:paraId="1B2DD21D" w14:textId="77777777" w:rsidR="00697005" w:rsidRPr="00697005" w:rsidRDefault="00697005" w:rsidP="00697005">
      <w:pPr>
        <w:pStyle w:val="TxtCode"/>
        <w:rPr>
          <w:lang w:val="en-GB"/>
        </w:rPr>
      </w:pPr>
      <w:r w:rsidRPr="00697005">
        <w:rPr>
          <w:lang w:val="en-GB"/>
        </w:rPr>
        <w:t xml:space="preserve">    public SkieurService(SkieurRepository skieurRepository, PaysRepository paysRepository) {</w:t>
      </w:r>
    </w:p>
    <w:p w14:paraId="47E26CB7" w14:textId="77777777" w:rsidR="00697005" w:rsidRPr="00697005" w:rsidRDefault="00697005" w:rsidP="00697005">
      <w:pPr>
        <w:pStyle w:val="TxtCode"/>
        <w:rPr>
          <w:lang w:val="en-GB"/>
        </w:rPr>
      </w:pPr>
      <w:r w:rsidRPr="00697005">
        <w:rPr>
          <w:lang w:val="en-GB"/>
        </w:rPr>
        <w:t xml:space="preserve">        this.skieurRepository = skieurRepository;</w:t>
      </w:r>
    </w:p>
    <w:p w14:paraId="54717B93" w14:textId="77777777" w:rsidR="00697005" w:rsidRPr="00697005" w:rsidRDefault="00697005" w:rsidP="00697005">
      <w:pPr>
        <w:pStyle w:val="TxtCode"/>
        <w:rPr>
          <w:lang w:val="en-GB"/>
        </w:rPr>
      </w:pPr>
      <w:r w:rsidRPr="00697005">
        <w:rPr>
          <w:lang w:val="en-GB"/>
        </w:rPr>
        <w:t xml:space="preserve">        this.paysRepository = paysRepository;</w:t>
      </w:r>
    </w:p>
    <w:p w14:paraId="209EA11A" w14:textId="77777777" w:rsidR="00697005" w:rsidRPr="00697005" w:rsidRDefault="00697005" w:rsidP="00697005">
      <w:pPr>
        <w:pStyle w:val="TxtCode"/>
        <w:rPr>
          <w:lang w:val="en-GB"/>
        </w:rPr>
      </w:pPr>
      <w:r w:rsidRPr="00697005">
        <w:rPr>
          <w:lang w:val="en-GB"/>
        </w:rPr>
        <w:t xml:space="preserve">    }</w:t>
      </w:r>
    </w:p>
    <w:p w14:paraId="00972F1A" w14:textId="77777777" w:rsidR="00697005" w:rsidRPr="00697005" w:rsidRDefault="00697005" w:rsidP="00697005">
      <w:pPr>
        <w:pStyle w:val="TxtCode"/>
        <w:rPr>
          <w:lang w:val="en-GB"/>
        </w:rPr>
      </w:pPr>
    </w:p>
    <w:p w14:paraId="42F6A4F4" w14:textId="77777777" w:rsidR="00697005" w:rsidRPr="00697005" w:rsidRDefault="00697005" w:rsidP="00697005">
      <w:pPr>
        <w:pStyle w:val="TxtCode"/>
        <w:rPr>
          <w:lang w:val="en-GB"/>
        </w:rPr>
      </w:pPr>
      <w:r w:rsidRPr="00697005">
        <w:rPr>
          <w:lang w:val="en-GB"/>
        </w:rPr>
        <w:t xml:space="preserve">    public Iterable&lt;SkieurDTO&gt; findAllSkieurs() {</w:t>
      </w:r>
    </w:p>
    <w:p w14:paraId="0B22FA70" w14:textId="77777777" w:rsidR="00697005" w:rsidRPr="00697005" w:rsidRDefault="00697005" w:rsidP="00697005">
      <w:pPr>
        <w:pStyle w:val="TxtCode"/>
        <w:rPr>
          <w:lang w:val="en-GB"/>
        </w:rPr>
      </w:pPr>
      <w:r w:rsidRPr="00697005">
        <w:rPr>
          <w:lang w:val="en-GB"/>
        </w:rPr>
        <w:t xml:space="preserve">        Iterable&lt;Skieur&gt; skieurs = skieurRepository.findAll();</w:t>
      </w:r>
    </w:p>
    <w:p w14:paraId="57EE58CD" w14:textId="77777777" w:rsidR="00697005" w:rsidRPr="00697005" w:rsidRDefault="00697005" w:rsidP="00697005">
      <w:pPr>
        <w:pStyle w:val="TxtCode"/>
        <w:rPr>
          <w:lang w:val="en-GB"/>
        </w:rPr>
      </w:pPr>
      <w:r w:rsidRPr="00697005">
        <w:rPr>
          <w:lang w:val="en-GB"/>
        </w:rPr>
        <w:t xml:space="preserve">        List&lt;SkieurDTO&gt; skieurDTOs = new ArrayList&lt;&gt;();</w:t>
      </w:r>
    </w:p>
    <w:p w14:paraId="6DD1A090" w14:textId="77777777" w:rsidR="00697005" w:rsidRPr="00697005" w:rsidRDefault="00697005" w:rsidP="00697005">
      <w:pPr>
        <w:pStyle w:val="TxtCode"/>
        <w:rPr>
          <w:lang w:val="en-GB"/>
        </w:rPr>
      </w:pPr>
      <w:r w:rsidRPr="00697005">
        <w:rPr>
          <w:lang w:val="en-GB"/>
        </w:rPr>
        <w:t xml:space="preserve">        for (Skieur skieur : skieurs) {</w:t>
      </w:r>
    </w:p>
    <w:p w14:paraId="1E09AA54" w14:textId="77777777" w:rsidR="00697005" w:rsidRPr="00697005" w:rsidRDefault="00697005" w:rsidP="00697005">
      <w:pPr>
        <w:pStyle w:val="TxtCode"/>
        <w:rPr>
          <w:lang w:val="en-GB"/>
        </w:rPr>
      </w:pPr>
      <w:r w:rsidRPr="00697005">
        <w:rPr>
          <w:lang w:val="en-GB"/>
        </w:rPr>
        <w:t xml:space="preserve">            SkieurDTO skieurDTO = new SkieurDTO(</w:t>
      </w:r>
    </w:p>
    <w:p w14:paraId="73D80F49" w14:textId="77777777" w:rsidR="00697005" w:rsidRPr="00697005" w:rsidRDefault="00697005" w:rsidP="00697005">
      <w:pPr>
        <w:pStyle w:val="TxtCode"/>
        <w:rPr>
          <w:lang w:val="en-GB"/>
        </w:rPr>
      </w:pPr>
      <w:r w:rsidRPr="00697005">
        <w:rPr>
          <w:lang w:val="en-GB"/>
        </w:rPr>
        <w:t xml:space="preserve">                    skieur.getId(),</w:t>
      </w:r>
    </w:p>
    <w:p w14:paraId="42CF5B41" w14:textId="77777777" w:rsidR="00697005" w:rsidRPr="00697005" w:rsidRDefault="00697005" w:rsidP="00697005">
      <w:pPr>
        <w:pStyle w:val="TxtCode"/>
        <w:rPr>
          <w:lang w:val="en-GB"/>
        </w:rPr>
      </w:pPr>
      <w:r w:rsidRPr="00697005">
        <w:rPr>
          <w:lang w:val="en-GB"/>
        </w:rPr>
        <w:t xml:space="preserve">                    skieur.getName(),</w:t>
      </w:r>
    </w:p>
    <w:p w14:paraId="27ECB0A5" w14:textId="77777777" w:rsidR="00697005" w:rsidRPr="00697005" w:rsidRDefault="00697005" w:rsidP="00697005">
      <w:pPr>
        <w:pStyle w:val="TxtCode"/>
        <w:rPr>
          <w:lang w:val="en-GB"/>
        </w:rPr>
      </w:pPr>
      <w:r w:rsidRPr="00697005">
        <w:rPr>
          <w:lang w:val="en-GB"/>
        </w:rPr>
        <w:t xml:space="preserve">                    skieur.getPosition(),</w:t>
      </w:r>
    </w:p>
    <w:p w14:paraId="3E417039" w14:textId="77777777" w:rsidR="00697005" w:rsidRPr="00697005" w:rsidRDefault="00697005" w:rsidP="00697005">
      <w:pPr>
        <w:pStyle w:val="TxtCode"/>
        <w:rPr>
          <w:lang w:val="en-GB"/>
        </w:rPr>
      </w:pPr>
      <w:r w:rsidRPr="00697005">
        <w:rPr>
          <w:lang w:val="en-GB"/>
        </w:rPr>
        <w:t xml:space="preserve">                    skieur.getPays() != null ? skieur.getPays().getNom() : null);</w:t>
      </w:r>
    </w:p>
    <w:p w14:paraId="6F7B2314" w14:textId="77777777" w:rsidR="00697005" w:rsidRPr="00697005" w:rsidRDefault="00697005" w:rsidP="00697005">
      <w:pPr>
        <w:pStyle w:val="TxtCode"/>
        <w:rPr>
          <w:lang w:val="en-GB"/>
        </w:rPr>
      </w:pPr>
      <w:r w:rsidRPr="00697005">
        <w:rPr>
          <w:lang w:val="en-GB"/>
        </w:rPr>
        <w:t xml:space="preserve">            skieurDTOs.add(skieurDTO);</w:t>
      </w:r>
    </w:p>
    <w:p w14:paraId="61FDB771" w14:textId="77777777" w:rsidR="00697005" w:rsidRPr="00697005" w:rsidRDefault="00697005" w:rsidP="00697005">
      <w:pPr>
        <w:pStyle w:val="TxtCode"/>
        <w:rPr>
          <w:lang w:val="en-GB"/>
        </w:rPr>
      </w:pPr>
      <w:r w:rsidRPr="00697005">
        <w:rPr>
          <w:lang w:val="en-GB"/>
        </w:rPr>
        <w:t xml:space="preserve">        }</w:t>
      </w:r>
    </w:p>
    <w:p w14:paraId="5D734995" w14:textId="77777777" w:rsidR="00697005" w:rsidRPr="00697005" w:rsidRDefault="00697005" w:rsidP="00697005">
      <w:pPr>
        <w:pStyle w:val="TxtCode"/>
        <w:rPr>
          <w:lang w:val="en-GB"/>
        </w:rPr>
      </w:pPr>
      <w:r w:rsidRPr="00697005">
        <w:rPr>
          <w:lang w:val="en-GB"/>
        </w:rPr>
        <w:t xml:space="preserve">        return skieurDTOs;</w:t>
      </w:r>
    </w:p>
    <w:p w14:paraId="2ADAC9AC" w14:textId="77777777" w:rsidR="00697005" w:rsidRPr="00697005" w:rsidRDefault="00697005" w:rsidP="00697005">
      <w:pPr>
        <w:pStyle w:val="TxtCode"/>
        <w:rPr>
          <w:lang w:val="en-GB"/>
        </w:rPr>
      </w:pPr>
      <w:r w:rsidRPr="00697005">
        <w:rPr>
          <w:lang w:val="en-GB"/>
        </w:rPr>
        <w:t xml:space="preserve">    }</w:t>
      </w:r>
    </w:p>
    <w:p w14:paraId="26779E95" w14:textId="77777777" w:rsidR="00697005" w:rsidRPr="00697005" w:rsidRDefault="00697005" w:rsidP="00697005">
      <w:pPr>
        <w:pStyle w:val="TxtCode"/>
        <w:rPr>
          <w:lang w:val="en-GB"/>
        </w:rPr>
      </w:pPr>
    </w:p>
    <w:p w14:paraId="560B7E76" w14:textId="77777777" w:rsidR="00697005" w:rsidRPr="00697005" w:rsidRDefault="00697005" w:rsidP="00697005">
      <w:pPr>
        <w:pStyle w:val="TxtCode"/>
        <w:rPr>
          <w:lang w:val="en-GB"/>
        </w:rPr>
      </w:pPr>
      <w:r w:rsidRPr="00697005">
        <w:rPr>
          <w:lang w:val="en-GB"/>
        </w:rPr>
        <w:lastRenderedPageBreak/>
        <w:t xml:space="preserve">    @Transactional</w:t>
      </w:r>
    </w:p>
    <w:p w14:paraId="11FF67E3" w14:textId="77777777" w:rsidR="00697005" w:rsidRPr="00697005" w:rsidRDefault="00697005" w:rsidP="00697005">
      <w:pPr>
        <w:pStyle w:val="TxtCode"/>
        <w:rPr>
          <w:lang w:val="en-GB"/>
        </w:rPr>
      </w:pPr>
      <w:r w:rsidRPr="00697005">
        <w:rPr>
          <w:lang w:val="en-GB"/>
        </w:rPr>
        <w:t xml:space="preserve">    public String addNewSkieur(String name, Integer position, Integer paysId) {</w:t>
      </w:r>
    </w:p>
    <w:p w14:paraId="0E411BFA" w14:textId="77777777" w:rsidR="00697005" w:rsidRPr="00697005" w:rsidRDefault="00697005" w:rsidP="00697005">
      <w:pPr>
        <w:pStyle w:val="TxtCode"/>
        <w:rPr>
          <w:lang w:val="en-GB"/>
        </w:rPr>
      </w:pPr>
      <w:r w:rsidRPr="00697005">
        <w:rPr>
          <w:lang w:val="en-GB"/>
        </w:rPr>
        <w:t xml:space="preserve">        Pays pays = paysRepository.findById(paysId).orElse(null);</w:t>
      </w:r>
    </w:p>
    <w:p w14:paraId="72DAF53F" w14:textId="77777777" w:rsidR="00697005" w:rsidRPr="00697005" w:rsidRDefault="00697005" w:rsidP="00697005">
      <w:pPr>
        <w:pStyle w:val="TxtCode"/>
        <w:rPr>
          <w:lang w:val="en-GB"/>
        </w:rPr>
      </w:pPr>
      <w:r w:rsidRPr="00697005">
        <w:rPr>
          <w:lang w:val="en-GB"/>
        </w:rPr>
        <w:t xml:space="preserve">        if (pays == null) {</w:t>
      </w:r>
    </w:p>
    <w:p w14:paraId="54FF7144" w14:textId="77777777" w:rsidR="00697005" w:rsidRPr="00697005" w:rsidRDefault="00697005" w:rsidP="00697005">
      <w:pPr>
        <w:pStyle w:val="TxtCode"/>
        <w:rPr>
          <w:lang w:val="en-GB"/>
        </w:rPr>
      </w:pPr>
      <w:r w:rsidRPr="00697005">
        <w:rPr>
          <w:lang w:val="en-GB"/>
        </w:rPr>
        <w:t xml:space="preserve">            return "Pays not found";</w:t>
      </w:r>
    </w:p>
    <w:p w14:paraId="66A90F73" w14:textId="77777777" w:rsidR="00697005" w:rsidRPr="00697005" w:rsidRDefault="00697005" w:rsidP="00697005">
      <w:pPr>
        <w:pStyle w:val="TxtCode"/>
        <w:rPr>
          <w:lang w:val="en-GB"/>
        </w:rPr>
      </w:pPr>
      <w:r w:rsidRPr="00697005">
        <w:rPr>
          <w:lang w:val="en-GB"/>
        </w:rPr>
        <w:t xml:space="preserve">        }</w:t>
      </w:r>
    </w:p>
    <w:p w14:paraId="7EC28F22" w14:textId="77777777" w:rsidR="00697005" w:rsidRPr="00697005" w:rsidRDefault="00697005" w:rsidP="00697005">
      <w:pPr>
        <w:pStyle w:val="TxtCode"/>
        <w:rPr>
          <w:lang w:val="en-GB"/>
        </w:rPr>
      </w:pPr>
      <w:r w:rsidRPr="00697005">
        <w:rPr>
          <w:lang w:val="en-GB"/>
        </w:rPr>
        <w:t xml:space="preserve">        Skieur newSkieur = new Skieur();</w:t>
      </w:r>
    </w:p>
    <w:p w14:paraId="08F9FBD3" w14:textId="77777777" w:rsidR="00697005" w:rsidRPr="00697005" w:rsidRDefault="00697005" w:rsidP="00697005">
      <w:pPr>
        <w:pStyle w:val="TxtCode"/>
        <w:rPr>
          <w:lang w:val="en-GB"/>
        </w:rPr>
      </w:pPr>
      <w:r w:rsidRPr="00697005">
        <w:rPr>
          <w:lang w:val="en-GB"/>
        </w:rPr>
        <w:t xml:space="preserve">        newSkieur.setName(name);</w:t>
      </w:r>
    </w:p>
    <w:p w14:paraId="793E737D" w14:textId="77777777" w:rsidR="00697005" w:rsidRPr="005A7718" w:rsidRDefault="00697005" w:rsidP="00697005">
      <w:pPr>
        <w:pStyle w:val="TxtCode"/>
      </w:pPr>
      <w:r w:rsidRPr="00697005">
        <w:rPr>
          <w:lang w:val="en-GB"/>
        </w:rPr>
        <w:t xml:space="preserve">        </w:t>
      </w:r>
      <w:r w:rsidRPr="005A7718">
        <w:t>newSkieur.setPosition(position);</w:t>
      </w:r>
    </w:p>
    <w:p w14:paraId="6BE17832" w14:textId="77777777" w:rsidR="00697005" w:rsidRPr="00697005" w:rsidRDefault="00697005" w:rsidP="00697005">
      <w:pPr>
        <w:pStyle w:val="TxtCode"/>
      </w:pPr>
      <w:r w:rsidRPr="005A7718">
        <w:t xml:space="preserve">        </w:t>
      </w:r>
      <w:r w:rsidRPr="00697005">
        <w:t>newSkieur.setPays(pays);</w:t>
      </w:r>
    </w:p>
    <w:p w14:paraId="43CD04AF" w14:textId="77777777" w:rsidR="00697005" w:rsidRPr="005A7718" w:rsidRDefault="00697005" w:rsidP="00697005">
      <w:pPr>
        <w:pStyle w:val="TxtCode"/>
        <w:rPr>
          <w:lang w:val="en-GB"/>
        </w:rPr>
      </w:pPr>
      <w:r w:rsidRPr="00697005">
        <w:t xml:space="preserve">        </w:t>
      </w:r>
      <w:r w:rsidRPr="005A7718">
        <w:rPr>
          <w:lang w:val="en-GB"/>
        </w:rPr>
        <w:t>skieurRepository.save(newSkieur);</w:t>
      </w:r>
    </w:p>
    <w:p w14:paraId="2B39846B" w14:textId="77777777" w:rsidR="00697005" w:rsidRPr="00697005" w:rsidRDefault="00697005" w:rsidP="00697005">
      <w:pPr>
        <w:pStyle w:val="TxtCode"/>
        <w:rPr>
          <w:lang w:val="en-GB"/>
        </w:rPr>
      </w:pPr>
      <w:r w:rsidRPr="005A7718">
        <w:rPr>
          <w:lang w:val="en-GB"/>
        </w:rPr>
        <w:t xml:space="preserve">        </w:t>
      </w:r>
      <w:r w:rsidRPr="00697005">
        <w:rPr>
          <w:lang w:val="en-GB"/>
        </w:rPr>
        <w:t>return "Saved";</w:t>
      </w:r>
    </w:p>
    <w:p w14:paraId="5899C45A" w14:textId="77777777" w:rsidR="00697005" w:rsidRPr="005A7718" w:rsidRDefault="00697005" w:rsidP="00697005">
      <w:pPr>
        <w:pStyle w:val="TxtCode"/>
      </w:pPr>
      <w:r w:rsidRPr="00697005">
        <w:rPr>
          <w:lang w:val="en-GB"/>
        </w:rPr>
        <w:t xml:space="preserve">    </w:t>
      </w:r>
      <w:r w:rsidRPr="005A7718">
        <w:t>}</w:t>
      </w:r>
    </w:p>
    <w:p w14:paraId="4C43CBE5" w14:textId="1E0E957A" w:rsidR="00697005" w:rsidRPr="005A7718" w:rsidRDefault="00697005" w:rsidP="00697005">
      <w:pPr>
        <w:pStyle w:val="TxtCode"/>
      </w:pPr>
      <w:r w:rsidRPr="005A7718">
        <w:t>}</w:t>
      </w:r>
    </w:p>
    <w:p w14:paraId="73A7EAAC" w14:textId="77777777" w:rsidR="00B560A2" w:rsidRDefault="00B560A2" w:rsidP="00B560A2">
      <w:pPr>
        <w:pStyle w:val="TxtJustifi"/>
      </w:pPr>
      <w:r>
        <w:t>Pourquoi dans ce cas, on retrouve un SkierDTO et pas de PaysDTO ?</w:t>
      </w:r>
    </w:p>
    <w:p w14:paraId="7A0CF446" w14:textId="47AA1F1B" w:rsidR="00B560A2" w:rsidRDefault="00313734" w:rsidP="000B1A9C">
      <w:pPr>
        <w:pStyle w:val="TxtJustifi"/>
        <w:numPr>
          <w:ilvl w:val="0"/>
          <w:numId w:val="22"/>
        </w:numPr>
      </w:pPr>
      <w:r>
        <w:t xml:space="preserve">On a </w:t>
      </w:r>
      <w:r w:rsidRPr="00313734">
        <w:t>utilis</w:t>
      </w:r>
      <w:r>
        <w:t>é</w:t>
      </w:r>
      <w:r w:rsidRPr="00313734">
        <w:t xml:space="preserve"> un SkieurDTO dans </w:t>
      </w:r>
      <w:r w:rsidR="008B6ECB">
        <w:t>notre</w:t>
      </w:r>
      <w:r w:rsidRPr="00313734">
        <w:t xml:space="preserve"> application pour encapsuler les données de Skieur et les transférer entre différentes parties de votre application, ou pour adapter les données de Skieur à d'autres systèmes ou services externes.</w:t>
      </w:r>
    </w:p>
    <w:p w14:paraId="4A215868" w14:textId="6744CC69" w:rsidR="009E57F0" w:rsidRDefault="00B560A2" w:rsidP="00B560A2">
      <w:pPr>
        <w:pStyle w:val="TxtJustifi"/>
      </w:pPr>
      <w:r>
        <w:t>Expliquez dans votre rapport à quoi servent les model, les repository, les dto, les services et les controlleurs en vous basant sur le code donné.</w:t>
      </w:r>
      <w:r w:rsidR="00260E8D">
        <w:t>f</w:t>
      </w:r>
    </w:p>
    <w:p w14:paraId="29315AC6" w14:textId="13386624" w:rsidR="00B560A2" w:rsidRDefault="004937DA" w:rsidP="000B1A9C">
      <w:pPr>
        <w:pStyle w:val="TxtJustifi"/>
        <w:numPr>
          <w:ilvl w:val="0"/>
          <w:numId w:val="22"/>
        </w:numPr>
      </w:pPr>
      <w:r>
        <w:t>Model :</w:t>
      </w:r>
      <w:r w:rsidR="00EB75A9">
        <w:t xml:space="preserve"> </w:t>
      </w:r>
      <w:r w:rsidR="00523F4F" w:rsidRPr="00523F4F">
        <w:t>Les modèles représentent la structure des données et la logique métier de l’application. Ils définissent comment les données sont stockées et manipulées. Dans ce cas, “Pays” et “Skieur” sont des classes représentant respectivement les entités pays et skieur.</w:t>
      </w:r>
    </w:p>
    <w:p w14:paraId="72E050D0" w14:textId="7E8EDFBD" w:rsidR="004937DA" w:rsidRDefault="004937DA" w:rsidP="000B1A9C">
      <w:pPr>
        <w:pStyle w:val="TxtJustifi"/>
        <w:numPr>
          <w:ilvl w:val="0"/>
          <w:numId w:val="22"/>
        </w:numPr>
      </w:pPr>
      <w:r>
        <w:t>Repository :</w:t>
      </w:r>
      <w:r w:rsidR="00A81997">
        <w:t xml:space="preserve"> </w:t>
      </w:r>
      <w:r w:rsidR="00A81997" w:rsidRPr="00A81997">
        <w:t>Les repositories gèrent les opérations de données et encapsulent la logique nécessaire pour accéder aux sources de données. Ils font office d’intermédiaires entre la logique métier de l’application et la source de données. Ici, “PaysRepository” et “SkieurRepository” sont utilisés pour les interactions avec la base de données relatives aux pays et aux skieurs.</w:t>
      </w:r>
    </w:p>
    <w:p w14:paraId="326F6543" w14:textId="296329A7" w:rsidR="004937DA" w:rsidRDefault="00CB6F9A" w:rsidP="000B1A9C">
      <w:pPr>
        <w:pStyle w:val="TxtJustifi"/>
        <w:numPr>
          <w:ilvl w:val="0"/>
          <w:numId w:val="22"/>
        </w:numPr>
      </w:pPr>
      <w:r w:rsidRPr="00CB6F9A">
        <w:rPr>
          <w:lang w:val="en-GB"/>
        </w:rPr>
        <w:t xml:space="preserve">DTO: DTO signifie Data Transfer Object. </w:t>
      </w:r>
      <w:r w:rsidRPr="00CB6F9A">
        <w:t>C’est un objet qui transporte des données entre les processus au sein d’un ensemble bien défini de méthodes pour une tâche métier spécifique. Dans ce contexte, “SkieurDTO” pourrait être utilisé pour transférer des données liées aux skieurs de manière plus efficace que d’envoyer des informations individuelles séparément.</w:t>
      </w:r>
    </w:p>
    <w:p w14:paraId="23DB594C" w14:textId="492773BC" w:rsidR="004937DA" w:rsidRDefault="004937DA" w:rsidP="000B1A9C">
      <w:pPr>
        <w:pStyle w:val="TxtJustifi"/>
        <w:numPr>
          <w:ilvl w:val="0"/>
          <w:numId w:val="22"/>
        </w:numPr>
      </w:pPr>
      <w:r>
        <w:t>Services :</w:t>
      </w:r>
      <w:r w:rsidR="00A80BB5">
        <w:t xml:space="preserve"> </w:t>
      </w:r>
      <w:r w:rsidR="00A80BB5" w:rsidRPr="00A80BB5">
        <w:t>Les services contiennent la logique métier qui est indépendante de toute implémentation de protocole ou d’interface spécifique (comme HTTP). Ils encapsulent les règles métier et contrôlent comment les entités interagissent entre elles. Ici, nous avons deux classes de service - une pour gérer les opérations liées aux pays (“PaysService”) et une autre pour les skieurs (“SkieurService”).</w:t>
      </w:r>
    </w:p>
    <w:p w14:paraId="28915122" w14:textId="674AB1EE" w:rsidR="004937DA" w:rsidRPr="009E57F0" w:rsidRDefault="004937DA" w:rsidP="000B1A9C">
      <w:pPr>
        <w:pStyle w:val="TxtJustifi"/>
        <w:numPr>
          <w:ilvl w:val="0"/>
          <w:numId w:val="22"/>
        </w:numPr>
      </w:pPr>
      <w:r>
        <w:t>Controller :</w:t>
      </w:r>
      <w:r w:rsidR="003F07AC">
        <w:t xml:space="preserve"> </w:t>
      </w:r>
      <w:r w:rsidR="00B65515" w:rsidRPr="00B65515">
        <w:t>Les contrôleurs gèrent les requêtes entrantes des clients/utilisateurs. Ils reçoivent des entrées des utilisateurs via des interfaces comme GUI ou des points d’accès API ; traitent ces entrées en interagissant avec les modèles ; puis renvoient des réponses aux utilisateurs ou mettent à jour les vues en conséquence.</w:t>
      </w:r>
    </w:p>
    <w:p w14:paraId="3426DC27" w14:textId="0A51C035" w:rsidR="00745399" w:rsidRDefault="00A17C8E" w:rsidP="00745399">
      <w:pPr>
        <w:pStyle w:val="Titre2"/>
      </w:pPr>
      <w:bookmarkStart w:id="9" w:name="_Toc162532254"/>
      <w:r>
        <w:t>Gestion des sessions</w:t>
      </w:r>
      <w:bookmarkEnd w:id="9"/>
    </w:p>
    <w:p w14:paraId="227CA9DA" w14:textId="55D33CBC" w:rsidR="00031C44" w:rsidRDefault="00CA5844" w:rsidP="00031C44">
      <w:pPr>
        <w:pStyle w:val="TxtJustifi"/>
      </w:pPr>
      <w:r w:rsidRPr="00CA5844">
        <w:t>HttpSession est une interface dans Servlet qui fournit un moyen d’identifier un utilisateur à travers plusieurs requêtes HTTP. Lorsqu’un utilisateur accède à votre application web pour la première fois, le serveur crée une nouvelle session HTTP pour cet utilisateur. Pour chaque session, le serveur génère un identifiant unique, appelé ID de session, qui est renvoyé au client dans la réponse HTTP.</w:t>
      </w:r>
    </w:p>
    <w:p w14:paraId="462F33DE" w14:textId="738D693C" w:rsidR="00B84168" w:rsidRDefault="00B84168" w:rsidP="00031C44">
      <w:pPr>
        <w:pStyle w:val="TxtJustifi"/>
      </w:pPr>
      <w:r>
        <w:t>Dans le Controller j’ai ajouté les 3 méthodes demandées :</w:t>
      </w:r>
    </w:p>
    <w:p w14:paraId="4B1B5677" w14:textId="77777777" w:rsidR="00A95402" w:rsidRPr="00A95402" w:rsidRDefault="00A95402" w:rsidP="00A95402">
      <w:pPr>
        <w:pStyle w:val="TxtCode"/>
        <w:rPr>
          <w:lang w:val="en-GB"/>
        </w:rPr>
      </w:pPr>
      <w:r w:rsidRPr="00A95402">
        <w:rPr>
          <w:lang w:val="en-GB"/>
        </w:rPr>
        <w:lastRenderedPageBreak/>
        <w:t>@PostMapping(path = "/login")</w:t>
      </w:r>
    </w:p>
    <w:p w14:paraId="72D0E8A5" w14:textId="77777777" w:rsidR="00A95402" w:rsidRPr="00A95402" w:rsidRDefault="00A95402" w:rsidP="00A95402">
      <w:pPr>
        <w:pStyle w:val="TxtCode"/>
        <w:rPr>
          <w:lang w:val="en-GB"/>
        </w:rPr>
      </w:pPr>
      <w:r w:rsidRPr="00A95402">
        <w:rPr>
          <w:lang w:val="en-GB"/>
        </w:rPr>
        <w:t xml:space="preserve">    public ResponseEntity&lt;String&gt; login(@RequestParam String username, @RequestParam String password,</w:t>
      </w:r>
    </w:p>
    <w:p w14:paraId="537A04D7" w14:textId="77777777" w:rsidR="00A95402" w:rsidRDefault="00A95402" w:rsidP="00A95402">
      <w:pPr>
        <w:pStyle w:val="TxtCode"/>
      </w:pPr>
      <w:r w:rsidRPr="00A95402">
        <w:rPr>
          <w:lang w:val="en-GB"/>
        </w:rPr>
        <w:t xml:space="preserve">            </w:t>
      </w:r>
      <w:r>
        <w:t>HttpSession session) {</w:t>
      </w:r>
    </w:p>
    <w:p w14:paraId="0B189289" w14:textId="77777777" w:rsidR="00A95402" w:rsidRDefault="00A95402" w:rsidP="00A95402">
      <w:pPr>
        <w:pStyle w:val="TxtCode"/>
      </w:pPr>
    </w:p>
    <w:p w14:paraId="48BA50DC" w14:textId="77777777" w:rsidR="00A95402" w:rsidRDefault="00A95402" w:rsidP="00A95402">
      <w:pPr>
        <w:pStyle w:val="TxtCode"/>
      </w:pPr>
      <w:r>
        <w:t xml:space="preserve">        // Vérifiez les identifiants de l'utilisateur</w:t>
      </w:r>
    </w:p>
    <w:p w14:paraId="2EBCDF84" w14:textId="77777777" w:rsidR="00A95402" w:rsidRPr="00A95402" w:rsidRDefault="00A95402" w:rsidP="00A95402">
      <w:pPr>
        <w:pStyle w:val="TxtCode"/>
        <w:rPr>
          <w:lang w:val="en-GB"/>
        </w:rPr>
      </w:pPr>
      <w:r>
        <w:t xml:space="preserve">        </w:t>
      </w:r>
      <w:r w:rsidRPr="00A95402">
        <w:rPr>
          <w:lang w:val="en-GB"/>
        </w:rPr>
        <w:t>final boolean validCredentials = userService.checkCredentials(username, password);</w:t>
      </w:r>
    </w:p>
    <w:p w14:paraId="1ED78B65" w14:textId="77777777" w:rsidR="00A95402" w:rsidRPr="00A95402" w:rsidRDefault="00A95402" w:rsidP="00A95402">
      <w:pPr>
        <w:pStyle w:val="TxtCode"/>
        <w:rPr>
          <w:lang w:val="en-GB"/>
        </w:rPr>
      </w:pPr>
    </w:p>
    <w:p w14:paraId="4E0B5D42" w14:textId="77777777" w:rsidR="00A95402" w:rsidRPr="00A95402" w:rsidRDefault="00A95402" w:rsidP="00A95402">
      <w:pPr>
        <w:pStyle w:val="TxtCode"/>
        <w:rPr>
          <w:lang w:val="en-GB"/>
        </w:rPr>
      </w:pPr>
      <w:r w:rsidRPr="00A95402">
        <w:rPr>
          <w:lang w:val="en-GB"/>
        </w:rPr>
        <w:t xml:space="preserve">        if (!validCredentials) {</w:t>
      </w:r>
    </w:p>
    <w:p w14:paraId="25059654" w14:textId="77777777" w:rsidR="00A95402" w:rsidRPr="00A95402" w:rsidRDefault="00A95402" w:rsidP="00A95402">
      <w:pPr>
        <w:pStyle w:val="TxtCode"/>
        <w:rPr>
          <w:lang w:val="en-GB"/>
        </w:rPr>
      </w:pPr>
      <w:r w:rsidRPr="00A95402">
        <w:rPr>
          <w:lang w:val="en-GB"/>
        </w:rPr>
        <w:t xml:space="preserve">            return ResponseEntity.status(HttpStatus.UNAUTHORIZED).body("Identifiants incorrects");</w:t>
      </w:r>
    </w:p>
    <w:p w14:paraId="6264D6D3" w14:textId="77777777" w:rsidR="00A95402" w:rsidRDefault="00A95402" w:rsidP="00A95402">
      <w:pPr>
        <w:pStyle w:val="TxtCode"/>
      </w:pPr>
      <w:r w:rsidRPr="00A95402">
        <w:rPr>
          <w:lang w:val="en-GB"/>
        </w:rPr>
        <w:t xml:space="preserve">        </w:t>
      </w:r>
      <w:r>
        <w:t>}</w:t>
      </w:r>
    </w:p>
    <w:p w14:paraId="51925357" w14:textId="77777777" w:rsidR="00A95402" w:rsidRDefault="00A95402" w:rsidP="00A95402">
      <w:pPr>
        <w:pStyle w:val="TxtCode"/>
      </w:pPr>
    </w:p>
    <w:p w14:paraId="7593FFA7" w14:textId="77777777" w:rsidR="00A95402" w:rsidRDefault="00A95402" w:rsidP="00A95402">
      <w:pPr>
        <w:pStyle w:val="TxtCode"/>
      </w:pPr>
      <w:r>
        <w:t xml:space="preserve">        // Stockez le nom d'utilisateur dans la session</w:t>
      </w:r>
    </w:p>
    <w:p w14:paraId="49C39BB5" w14:textId="77777777" w:rsidR="00A95402" w:rsidRDefault="00A95402" w:rsidP="00A95402">
      <w:pPr>
        <w:pStyle w:val="TxtCode"/>
      </w:pPr>
      <w:r>
        <w:t xml:space="preserve">        session.setAttribute("username", username);</w:t>
      </w:r>
    </w:p>
    <w:p w14:paraId="70395A46" w14:textId="77777777" w:rsidR="00A95402" w:rsidRDefault="00A95402" w:rsidP="00A95402">
      <w:pPr>
        <w:pStyle w:val="TxtCode"/>
      </w:pPr>
    </w:p>
    <w:p w14:paraId="6349225E" w14:textId="77777777" w:rsidR="00A95402" w:rsidRDefault="00A95402" w:rsidP="00A95402">
      <w:pPr>
        <w:pStyle w:val="TxtCode"/>
      </w:pPr>
      <w:r>
        <w:t xml:space="preserve">        Integer visites = (Integer) session.getAttribute("visites");</w:t>
      </w:r>
    </w:p>
    <w:p w14:paraId="07B86291" w14:textId="77777777" w:rsidR="00A95402" w:rsidRDefault="00A95402" w:rsidP="00A95402">
      <w:pPr>
        <w:pStyle w:val="TxtCode"/>
      </w:pPr>
      <w:r>
        <w:t xml:space="preserve">        if (visites == null) {</w:t>
      </w:r>
    </w:p>
    <w:p w14:paraId="47AA162A" w14:textId="77777777" w:rsidR="00A95402" w:rsidRDefault="00A95402" w:rsidP="00A95402">
      <w:pPr>
        <w:pStyle w:val="TxtCode"/>
      </w:pPr>
      <w:r>
        <w:t xml:space="preserve">            visites = 0;</w:t>
      </w:r>
    </w:p>
    <w:p w14:paraId="632119A7" w14:textId="77777777" w:rsidR="00A95402" w:rsidRDefault="00A95402" w:rsidP="00A95402">
      <w:pPr>
        <w:pStyle w:val="TxtCode"/>
      </w:pPr>
      <w:r>
        <w:t xml:space="preserve">        }</w:t>
      </w:r>
    </w:p>
    <w:p w14:paraId="07E2180D" w14:textId="77777777" w:rsidR="00A95402" w:rsidRDefault="00A95402" w:rsidP="00A95402">
      <w:pPr>
        <w:pStyle w:val="TxtCode"/>
      </w:pPr>
      <w:r>
        <w:t xml:space="preserve">        session.setAttribute("visites", visites + 1);</w:t>
      </w:r>
    </w:p>
    <w:p w14:paraId="07C17248" w14:textId="77777777" w:rsidR="00A95402" w:rsidRPr="00A95402" w:rsidRDefault="00A95402" w:rsidP="00A95402">
      <w:pPr>
        <w:pStyle w:val="TxtCode"/>
        <w:rPr>
          <w:lang w:val="en-GB"/>
        </w:rPr>
      </w:pPr>
      <w:r>
        <w:t xml:space="preserve">        </w:t>
      </w:r>
      <w:r w:rsidRPr="00A95402">
        <w:rPr>
          <w:lang w:val="en-GB"/>
        </w:rPr>
        <w:t>return ResponseEntity.ok("Logged in with " + username);</w:t>
      </w:r>
    </w:p>
    <w:p w14:paraId="2349F98B" w14:textId="77777777" w:rsidR="00A95402" w:rsidRPr="00A95402" w:rsidRDefault="00A95402" w:rsidP="00A95402">
      <w:pPr>
        <w:pStyle w:val="TxtCode"/>
        <w:rPr>
          <w:lang w:val="en-GB"/>
        </w:rPr>
      </w:pPr>
      <w:r w:rsidRPr="00A95402">
        <w:rPr>
          <w:lang w:val="en-GB"/>
        </w:rPr>
        <w:t xml:space="preserve">    }</w:t>
      </w:r>
    </w:p>
    <w:p w14:paraId="67F7049D" w14:textId="77777777" w:rsidR="00A95402" w:rsidRPr="00A95402" w:rsidRDefault="00A95402" w:rsidP="00A95402">
      <w:pPr>
        <w:pStyle w:val="TxtCode"/>
        <w:rPr>
          <w:lang w:val="en-GB"/>
        </w:rPr>
      </w:pPr>
    </w:p>
    <w:p w14:paraId="0A78E0F1" w14:textId="77777777" w:rsidR="00A95402" w:rsidRPr="00A95402" w:rsidRDefault="00A95402" w:rsidP="00A95402">
      <w:pPr>
        <w:pStyle w:val="TxtCode"/>
        <w:rPr>
          <w:lang w:val="en-GB"/>
        </w:rPr>
      </w:pPr>
      <w:r w:rsidRPr="00A95402">
        <w:rPr>
          <w:lang w:val="en-GB"/>
        </w:rPr>
        <w:t xml:space="preserve">    @PostMapping(path = "/logout")</w:t>
      </w:r>
    </w:p>
    <w:p w14:paraId="5A5A3239" w14:textId="77777777" w:rsidR="00A95402" w:rsidRPr="00A95402" w:rsidRDefault="00A95402" w:rsidP="00A95402">
      <w:pPr>
        <w:pStyle w:val="TxtCode"/>
        <w:rPr>
          <w:lang w:val="en-GB"/>
        </w:rPr>
      </w:pPr>
      <w:r w:rsidRPr="00A95402">
        <w:rPr>
          <w:lang w:val="en-GB"/>
        </w:rPr>
        <w:t xml:space="preserve">    public ResponseEntity&lt;String&gt; logout(HttpSession session) {</w:t>
      </w:r>
    </w:p>
    <w:p w14:paraId="5145A925" w14:textId="77777777" w:rsidR="00A95402" w:rsidRPr="00A95402" w:rsidRDefault="00A95402" w:rsidP="00A95402">
      <w:pPr>
        <w:pStyle w:val="TxtCode"/>
        <w:rPr>
          <w:lang w:val="en-GB"/>
        </w:rPr>
      </w:pPr>
      <w:r w:rsidRPr="00A95402">
        <w:rPr>
          <w:lang w:val="en-GB"/>
        </w:rPr>
        <w:t xml:space="preserve">        // Invalidates this session then unbinds any objects bound to it.</w:t>
      </w:r>
    </w:p>
    <w:p w14:paraId="7876D49E" w14:textId="77777777" w:rsidR="00A95402" w:rsidRDefault="00A95402" w:rsidP="00A95402">
      <w:pPr>
        <w:pStyle w:val="TxtCode"/>
      </w:pPr>
      <w:r w:rsidRPr="00A95402">
        <w:rPr>
          <w:lang w:val="en-GB"/>
        </w:rPr>
        <w:t xml:space="preserve">        </w:t>
      </w:r>
      <w:r>
        <w:t>session.invalidate();</w:t>
      </w:r>
    </w:p>
    <w:p w14:paraId="01C7ABFC" w14:textId="77777777" w:rsidR="00A95402" w:rsidRDefault="00A95402" w:rsidP="00A95402">
      <w:pPr>
        <w:pStyle w:val="TxtCode"/>
      </w:pPr>
    </w:p>
    <w:p w14:paraId="641D9C51" w14:textId="77777777" w:rsidR="00A95402" w:rsidRDefault="00A95402" w:rsidP="00A95402">
      <w:pPr>
        <w:pStyle w:val="TxtCode"/>
      </w:pPr>
      <w:r>
        <w:t xml:space="preserve">        return ResponseEntity.ok("Déconnexion réussie");</w:t>
      </w:r>
    </w:p>
    <w:p w14:paraId="5F02AAFD" w14:textId="77777777" w:rsidR="00A95402" w:rsidRDefault="00A95402" w:rsidP="00A95402">
      <w:pPr>
        <w:pStyle w:val="TxtCode"/>
      </w:pPr>
      <w:r>
        <w:t xml:space="preserve">    }</w:t>
      </w:r>
    </w:p>
    <w:p w14:paraId="04669B68" w14:textId="77777777" w:rsidR="00A95402" w:rsidRDefault="00A95402" w:rsidP="00A95402">
      <w:pPr>
        <w:pStyle w:val="TxtCode"/>
      </w:pPr>
    </w:p>
    <w:p w14:paraId="6F64A30B" w14:textId="77777777" w:rsidR="00A95402" w:rsidRDefault="00A95402" w:rsidP="00A95402">
      <w:pPr>
        <w:pStyle w:val="TxtCode"/>
      </w:pPr>
      <w:r>
        <w:t xml:space="preserve">    @GetMapping(path = "/visites")</w:t>
      </w:r>
    </w:p>
    <w:p w14:paraId="02CFDB08" w14:textId="77777777" w:rsidR="00A95402" w:rsidRDefault="00A95402" w:rsidP="00A95402">
      <w:pPr>
        <w:pStyle w:val="TxtCode"/>
      </w:pPr>
      <w:r>
        <w:t xml:space="preserve">    public ResponseEntity&lt;Integer&gt; visites(HttpSession session) {</w:t>
      </w:r>
    </w:p>
    <w:p w14:paraId="7B126319" w14:textId="77777777" w:rsidR="00A95402" w:rsidRDefault="00A95402" w:rsidP="00A95402">
      <w:pPr>
        <w:pStyle w:val="TxtCode"/>
      </w:pPr>
      <w:r>
        <w:t xml:space="preserve">        // Récupère le compteur de visites de la session</w:t>
      </w:r>
    </w:p>
    <w:p w14:paraId="0B70A1D6" w14:textId="77777777" w:rsidR="00A95402" w:rsidRDefault="00A95402" w:rsidP="00A95402">
      <w:pPr>
        <w:pStyle w:val="TxtCode"/>
      </w:pPr>
      <w:r>
        <w:t xml:space="preserve">        Integer visites = (Integer) session.getAttribute("visites");</w:t>
      </w:r>
    </w:p>
    <w:p w14:paraId="7AFD3A92" w14:textId="77777777" w:rsidR="00A95402" w:rsidRDefault="00A95402" w:rsidP="00A95402">
      <w:pPr>
        <w:pStyle w:val="TxtCode"/>
      </w:pPr>
    </w:p>
    <w:p w14:paraId="5FBCFD35" w14:textId="77777777" w:rsidR="00A95402" w:rsidRDefault="00A95402" w:rsidP="00A95402">
      <w:pPr>
        <w:pStyle w:val="TxtCode"/>
      </w:pPr>
      <w:r>
        <w:t xml:space="preserve">        if (visites == null) {</w:t>
      </w:r>
    </w:p>
    <w:p w14:paraId="704AB1FE" w14:textId="77777777" w:rsidR="00A95402" w:rsidRDefault="00A95402" w:rsidP="00A95402">
      <w:pPr>
        <w:pStyle w:val="TxtCode"/>
      </w:pPr>
      <w:r>
        <w:t xml:space="preserve">            // Si le compteur de visites n'existe pas encore, initialisez-le à 1</w:t>
      </w:r>
    </w:p>
    <w:p w14:paraId="7C9B5202" w14:textId="77777777" w:rsidR="00A95402" w:rsidRDefault="00A95402" w:rsidP="00A95402">
      <w:pPr>
        <w:pStyle w:val="TxtCode"/>
      </w:pPr>
      <w:r>
        <w:t xml:space="preserve">            visites = 1;</w:t>
      </w:r>
    </w:p>
    <w:p w14:paraId="6DA616ED" w14:textId="77777777" w:rsidR="00A95402" w:rsidRDefault="00A95402" w:rsidP="00A95402">
      <w:pPr>
        <w:pStyle w:val="TxtCode"/>
      </w:pPr>
      <w:r>
        <w:t xml:space="preserve">        } else {</w:t>
      </w:r>
    </w:p>
    <w:p w14:paraId="17CA7A36" w14:textId="77777777" w:rsidR="00A95402" w:rsidRDefault="00A95402" w:rsidP="00A95402">
      <w:pPr>
        <w:pStyle w:val="TxtCode"/>
      </w:pPr>
      <w:r>
        <w:t xml:space="preserve">            // Sinon, incrémente le compteur de visites</w:t>
      </w:r>
    </w:p>
    <w:p w14:paraId="4DBF23B0" w14:textId="77777777" w:rsidR="00A95402" w:rsidRDefault="00A95402" w:rsidP="00A95402">
      <w:pPr>
        <w:pStyle w:val="TxtCode"/>
      </w:pPr>
      <w:r>
        <w:t xml:space="preserve">            visites++;</w:t>
      </w:r>
    </w:p>
    <w:p w14:paraId="38C8E803" w14:textId="77777777" w:rsidR="00A95402" w:rsidRDefault="00A95402" w:rsidP="00A95402">
      <w:pPr>
        <w:pStyle w:val="TxtCode"/>
      </w:pPr>
      <w:r>
        <w:t xml:space="preserve">        }</w:t>
      </w:r>
    </w:p>
    <w:p w14:paraId="0E798319" w14:textId="77777777" w:rsidR="00A95402" w:rsidRDefault="00A95402" w:rsidP="00A95402">
      <w:pPr>
        <w:pStyle w:val="TxtCode"/>
      </w:pPr>
      <w:r>
        <w:t xml:space="preserve">        // Met à jour le compteur de visites dans la session</w:t>
      </w:r>
    </w:p>
    <w:p w14:paraId="66A71EE9" w14:textId="77777777" w:rsidR="00A95402" w:rsidRDefault="00A95402" w:rsidP="00A95402">
      <w:pPr>
        <w:pStyle w:val="TxtCode"/>
      </w:pPr>
      <w:r>
        <w:t xml:space="preserve">        session.setAttribute("visites", visites);</w:t>
      </w:r>
    </w:p>
    <w:p w14:paraId="3459BFC4" w14:textId="77777777" w:rsidR="00A95402" w:rsidRDefault="00A95402" w:rsidP="00A95402">
      <w:pPr>
        <w:pStyle w:val="TxtCode"/>
      </w:pPr>
    </w:p>
    <w:p w14:paraId="721E83FD" w14:textId="77777777" w:rsidR="00A95402" w:rsidRDefault="00A95402" w:rsidP="00A95402">
      <w:pPr>
        <w:pStyle w:val="TxtCode"/>
      </w:pPr>
      <w:r>
        <w:t xml:space="preserve">        return ResponseEntity.ok(visites);</w:t>
      </w:r>
    </w:p>
    <w:p w14:paraId="0BD972D6" w14:textId="17BA6D2F" w:rsidR="00B84168" w:rsidRDefault="00A95402" w:rsidP="00A95402">
      <w:pPr>
        <w:pStyle w:val="TxtCode"/>
      </w:pPr>
      <w:r>
        <w:t xml:space="preserve">    }</w:t>
      </w:r>
    </w:p>
    <w:p w14:paraId="7CEBBF28" w14:textId="0ABB17CC" w:rsidR="00A95402" w:rsidRDefault="004A6ACB" w:rsidP="004A6ACB">
      <w:pPr>
        <w:pStyle w:val="Titre3"/>
      </w:pPr>
      <w:bookmarkStart w:id="10" w:name="_Toc162532255"/>
      <w:r>
        <w:lastRenderedPageBreak/>
        <w:t>Test</w:t>
      </w:r>
      <w:bookmarkEnd w:id="10"/>
    </w:p>
    <w:p w14:paraId="5918F9E2" w14:textId="4980721F" w:rsidR="004A6ACB" w:rsidRDefault="004A6ACB" w:rsidP="004A6ACB">
      <w:pPr>
        <w:pStyle w:val="TxtJustifi"/>
      </w:pPr>
      <w:r>
        <w:t>LOGIN :</w:t>
      </w:r>
    </w:p>
    <w:p w14:paraId="4F72284E" w14:textId="2CE76EAA" w:rsidR="004A6ACB" w:rsidRDefault="00FF50C3" w:rsidP="004A6ACB">
      <w:pPr>
        <w:pStyle w:val="TxtJustifi"/>
      </w:pPr>
      <w:r w:rsidRPr="00FF50C3">
        <w:rPr>
          <w:noProof/>
        </w:rPr>
        <w:drawing>
          <wp:inline distT="0" distB="0" distL="0" distR="0" wp14:anchorId="458D318B" wp14:editId="493BE629">
            <wp:extent cx="5760720" cy="2068195"/>
            <wp:effectExtent l="0" t="0" r="0" b="8255"/>
            <wp:docPr id="7" name="Image 7"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nombre, ligne&#10;&#10;Description générée automatiquement"/>
                    <pic:cNvPicPr/>
                  </pic:nvPicPr>
                  <pic:blipFill>
                    <a:blip r:embed="rId23"/>
                    <a:stretch>
                      <a:fillRect/>
                    </a:stretch>
                  </pic:blipFill>
                  <pic:spPr>
                    <a:xfrm>
                      <a:off x="0" y="0"/>
                      <a:ext cx="5760720" cy="2068195"/>
                    </a:xfrm>
                    <a:prstGeom prst="rect">
                      <a:avLst/>
                    </a:prstGeom>
                  </pic:spPr>
                </pic:pic>
              </a:graphicData>
            </a:graphic>
          </wp:inline>
        </w:drawing>
      </w:r>
    </w:p>
    <w:p w14:paraId="33C060CA" w14:textId="18B18516" w:rsidR="00FF50C3" w:rsidRDefault="00FF50C3" w:rsidP="004A6ACB">
      <w:pPr>
        <w:pStyle w:val="TxtJustifi"/>
      </w:pPr>
      <w:r>
        <w:t>LOGOUT :</w:t>
      </w:r>
    </w:p>
    <w:p w14:paraId="7AAD0EA5" w14:textId="4AFC5D10" w:rsidR="00FF50C3" w:rsidRDefault="008E0552" w:rsidP="004A6ACB">
      <w:pPr>
        <w:pStyle w:val="TxtJustifi"/>
      </w:pPr>
      <w:r w:rsidRPr="008E0552">
        <w:rPr>
          <w:noProof/>
        </w:rPr>
        <w:drawing>
          <wp:inline distT="0" distB="0" distL="0" distR="0" wp14:anchorId="4E8B0C3F" wp14:editId="7ED9F1BF">
            <wp:extent cx="5760720" cy="2266950"/>
            <wp:effectExtent l="0" t="0" r="0" b="0"/>
            <wp:docPr id="11" name="Image 1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igne, nombre&#10;&#10;Description générée automatiquement"/>
                    <pic:cNvPicPr/>
                  </pic:nvPicPr>
                  <pic:blipFill>
                    <a:blip r:embed="rId24"/>
                    <a:stretch>
                      <a:fillRect/>
                    </a:stretch>
                  </pic:blipFill>
                  <pic:spPr>
                    <a:xfrm>
                      <a:off x="0" y="0"/>
                      <a:ext cx="5760720" cy="2266950"/>
                    </a:xfrm>
                    <a:prstGeom prst="rect">
                      <a:avLst/>
                    </a:prstGeom>
                  </pic:spPr>
                </pic:pic>
              </a:graphicData>
            </a:graphic>
          </wp:inline>
        </w:drawing>
      </w:r>
    </w:p>
    <w:p w14:paraId="6EAF2AEE" w14:textId="73377091" w:rsidR="008E0552" w:rsidRDefault="008E0552" w:rsidP="004A6ACB">
      <w:pPr>
        <w:pStyle w:val="TxtJustifi"/>
      </w:pPr>
      <w:r>
        <w:t>VISITES :</w:t>
      </w:r>
      <w:r w:rsidR="007C44B3">
        <w:t xml:space="preserve"> avant de se loger </w:t>
      </w:r>
    </w:p>
    <w:p w14:paraId="7F81BBC2" w14:textId="1F364557" w:rsidR="008E0552" w:rsidRDefault="007C44B3" w:rsidP="004A6ACB">
      <w:pPr>
        <w:pStyle w:val="TxtJustifi"/>
      </w:pPr>
      <w:r w:rsidRPr="007C44B3">
        <w:rPr>
          <w:noProof/>
        </w:rPr>
        <w:drawing>
          <wp:inline distT="0" distB="0" distL="0" distR="0" wp14:anchorId="000ECB87" wp14:editId="76BA6DCC">
            <wp:extent cx="5760720" cy="2429510"/>
            <wp:effectExtent l="0" t="0" r="0" b="8890"/>
            <wp:docPr id="12" name="Image 12"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logiciel, Icône d’ordinateur, Page web&#10;&#10;Description générée automatiquement"/>
                    <pic:cNvPicPr/>
                  </pic:nvPicPr>
                  <pic:blipFill>
                    <a:blip r:embed="rId25"/>
                    <a:stretch>
                      <a:fillRect/>
                    </a:stretch>
                  </pic:blipFill>
                  <pic:spPr>
                    <a:xfrm>
                      <a:off x="0" y="0"/>
                      <a:ext cx="5760720" cy="2429510"/>
                    </a:xfrm>
                    <a:prstGeom prst="rect">
                      <a:avLst/>
                    </a:prstGeom>
                  </pic:spPr>
                </pic:pic>
              </a:graphicData>
            </a:graphic>
          </wp:inline>
        </w:drawing>
      </w:r>
    </w:p>
    <w:p w14:paraId="579C2CEA" w14:textId="68F53322" w:rsidR="004A6ACB" w:rsidRDefault="007C44B3" w:rsidP="004A6ACB">
      <w:pPr>
        <w:pStyle w:val="TxtJustifi"/>
      </w:pPr>
      <w:r>
        <w:t>Après qu’on s’est connecté une fois :</w:t>
      </w:r>
    </w:p>
    <w:p w14:paraId="0291049A" w14:textId="7B4F75E2" w:rsidR="007C44B3" w:rsidRPr="004A6ACB" w:rsidRDefault="00E713DB" w:rsidP="004A6ACB">
      <w:pPr>
        <w:pStyle w:val="TxtJustifi"/>
      </w:pPr>
      <w:r w:rsidRPr="00E713DB">
        <w:rPr>
          <w:noProof/>
        </w:rPr>
        <w:lastRenderedPageBreak/>
        <w:drawing>
          <wp:inline distT="0" distB="0" distL="0" distR="0" wp14:anchorId="326A54AA" wp14:editId="4C59592F">
            <wp:extent cx="5760720" cy="2059305"/>
            <wp:effectExtent l="0" t="0" r="0" b="0"/>
            <wp:docPr id="13" name="Image 13"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ligne, nombre&#10;&#10;Description générée automatiquement"/>
                    <pic:cNvPicPr/>
                  </pic:nvPicPr>
                  <pic:blipFill>
                    <a:blip r:embed="rId26"/>
                    <a:stretch>
                      <a:fillRect/>
                    </a:stretch>
                  </pic:blipFill>
                  <pic:spPr>
                    <a:xfrm>
                      <a:off x="0" y="0"/>
                      <a:ext cx="5760720" cy="2059305"/>
                    </a:xfrm>
                    <a:prstGeom prst="rect">
                      <a:avLst/>
                    </a:prstGeom>
                  </pic:spPr>
                </pic:pic>
              </a:graphicData>
            </a:graphic>
          </wp:inline>
        </w:drawing>
      </w:r>
    </w:p>
    <w:p w14:paraId="56717C82" w14:textId="70F01F36" w:rsidR="00A17C8E" w:rsidRDefault="00A17C8E" w:rsidP="00A17C8E">
      <w:pPr>
        <w:pStyle w:val="Titre2"/>
      </w:pPr>
      <w:bookmarkStart w:id="11" w:name="_Toc162532256"/>
      <w:r>
        <w:t>Documentation API avec Swagger</w:t>
      </w:r>
      <w:bookmarkEnd w:id="11"/>
    </w:p>
    <w:p w14:paraId="2A4E245F" w14:textId="507AA182" w:rsidR="005A7718" w:rsidRDefault="007163F2" w:rsidP="005A7718">
      <w:pPr>
        <w:pStyle w:val="TxtJustifi"/>
      </w:pPr>
      <w:hyperlink r:id="rId27" w:anchor="/controller/login" w:history="1">
        <w:r w:rsidR="00EF311C">
          <w:rPr>
            <w:rStyle w:val="Lienhypertexte"/>
          </w:rPr>
          <w:t>Swagger UI</w:t>
        </w:r>
      </w:hyperlink>
    </w:p>
    <w:p w14:paraId="2501AA31" w14:textId="126BE53D" w:rsidR="00EF311C" w:rsidRDefault="004F0FCA" w:rsidP="005A7718">
      <w:pPr>
        <w:pStyle w:val="TxtJustifi"/>
      </w:pPr>
      <w:r w:rsidRPr="004F0FCA">
        <w:t>Documenter une API peut souvent s'avérer être une tâche ardue et chronophage. Entre la nécessité de décrire minutieusement chaque endpoint, de préciser les paramètres acceptés, les types de réponses attendues, sans oublier les exemples de requêtes et les codes d'erreur, le processus peut rapidement devenir fastidieux.</w:t>
      </w:r>
      <w:r>
        <w:br/>
      </w:r>
      <w:r w:rsidR="000727FA">
        <w:t>L</w:t>
      </w:r>
      <w:r w:rsidR="006D1CF9" w:rsidRPr="006D1CF9">
        <w:t>'intégration de Swagger transforme cette corvée en une expérience bien plus agréable et efficace. Grâce à cet outil, la documentation de l'API devient automatique, interactive et surtout, amusante à créer. Non seulement Swagger génère une documentation claire et structurée, mais il offre également une interface utilisateur interactive qui permet de tester les endpoints en temps réel. Ce qui était autrefois une tâche longue et pénible devient soudainement rapide et engageante, permettant aux développeurs de se concentrer sur ce qu'ils font de mieux : coder.</w:t>
      </w:r>
    </w:p>
    <w:p w14:paraId="22C7B2D2" w14:textId="02FAD64D" w:rsidR="00F64AA0" w:rsidRPr="005A7718" w:rsidRDefault="002B7D01" w:rsidP="00622C1D">
      <w:r w:rsidRPr="002B7D01">
        <w:rPr>
          <w:noProof/>
        </w:rPr>
        <w:drawing>
          <wp:inline distT="0" distB="0" distL="0" distR="0" wp14:anchorId="6BFC07CF" wp14:editId="55748278">
            <wp:extent cx="4997020" cy="4301337"/>
            <wp:effectExtent l="0" t="0" r="0" b="4445"/>
            <wp:docPr id="14" name="Image 1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Icône d’ordinateur&#10;&#10;Description générée automatiquement"/>
                    <pic:cNvPicPr/>
                  </pic:nvPicPr>
                  <pic:blipFill>
                    <a:blip r:embed="rId28"/>
                    <a:stretch>
                      <a:fillRect/>
                    </a:stretch>
                  </pic:blipFill>
                  <pic:spPr>
                    <a:xfrm>
                      <a:off x="0" y="0"/>
                      <a:ext cx="5012849" cy="4314963"/>
                    </a:xfrm>
                    <a:prstGeom prst="rect">
                      <a:avLst/>
                    </a:prstGeom>
                  </pic:spPr>
                </pic:pic>
              </a:graphicData>
            </a:graphic>
          </wp:inline>
        </w:drawing>
      </w:r>
    </w:p>
    <w:p w14:paraId="77360DA6" w14:textId="22606E46" w:rsidR="0008173F" w:rsidRDefault="00A17C8E" w:rsidP="00A17C8E">
      <w:pPr>
        <w:pStyle w:val="Titre2"/>
      </w:pPr>
      <w:bookmarkStart w:id="12" w:name="_Toc162532257"/>
      <w:r>
        <w:lastRenderedPageBreak/>
        <w:t>Hébergement</w:t>
      </w:r>
      <w:bookmarkEnd w:id="12"/>
    </w:p>
    <w:p w14:paraId="3AB21B2E" w14:textId="02E11634" w:rsidR="00262F12" w:rsidRDefault="00262F12" w:rsidP="00347410">
      <w:pPr>
        <w:pStyle w:val="Titre1"/>
      </w:pPr>
      <w:bookmarkStart w:id="13" w:name="_Toc162532258"/>
      <w:r>
        <w:lastRenderedPageBreak/>
        <w:t>Projet – DH Destinations</w:t>
      </w:r>
      <w:bookmarkEnd w:id="13"/>
    </w:p>
    <w:p w14:paraId="2CAE768F" w14:textId="3A3B9251" w:rsidR="00262F12" w:rsidRPr="00262F12" w:rsidRDefault="00F11FFC" w:rsidP="00C849E2">
      <w:pPr>
        <w:pStyle w:val="TxtJustifi"/>
      </w:pPr>
      <w:r>
        <w:t xml:space="preserve">Dans mon projet le client </w:t>
      </w:r>
      <w:r w:rsidR="00910B8A">
        <w:t>se retrouve dans une page de voyage</w:t>
      </w:r>
      <w:r w:rsidR="00265370">
        <w:t>s</w:t>
      </w:r>
      <w:r w:rsidR="00910B8A">
        <w:t xml:space="preserve">, dans </w:t>
      </w:r>
      <w:r w:rsidR="008D40A7">
        <w:t>laquelle</w:t>
      </w:r>
      <w:r w:rsidR="00910B8A">
        <w:t xml:space="preserve"> il aura un choix </w:t>
      </w:r>
      <w:r w:rsidR="001F63BD">
        <w:t>entre plusieurs</w:t>
      </w:r>
      <w:r w:rsidR="00910B8A">
        <w:t xml:space="preserve"> voyage</w:t>
      </w:r>
      <w:r w:rsidR="001F63BD">
        <w:t>s</w:t>
      </w:r>
      <w:r w:rsidR="00910B8A">
        <w:t xml:space="preserve"> et </w:t>
      </w:r>
      <w:r w:rsidR="00BA2F3F">
        <w:t>s’il voudra il a la possibilité d’en réserver un ou plusieurs</w:t>
      </w:r>
      <w:r w:rsidR="001F63BD">
        <w:t>,</w:t>
      </w:r>
      <w:r w:rsidR="0070715C">
        <w:t xml:space="preserve"> </w:t>
      </w:r>
      <w:r w:rsidR="001F63BD">
        <w:t xml:space="preserve">mais pour les réserver il </w:t>
      </w:r>
      <w:r w:rsidR="002004C4">
        <w:t>doit</w:t>
      </w:r>
      <w:r w:rsidR="001F63BD">
        <w:t xml:space="preserve"> s’inscrire.</w:t>
      </w:r>
    </w:p>
    <w:p w14:paraId="7BCCF3BC" w14:textId="01808670" w:rsidR="00EE0FF9" w:rsidRDefault="00347410" w:rsidP="00A112BE">
      <w:pPr>
        <w:pStyle w:val="Titre2"/>
      </w:pPr>
      <w:bookmarkStart w:id="14" w:name="_Toc162532259"/>
      <w:r w:rsidRPr="00347410">
        <w:t>Analyse à faire complètement avec EA -&gt; à rendre uniquement le fichier EA</w:t>
      </w:r>
      <w:bookmarkEnd w:id="14"/>
    </w:p>
    <w:p w14:paraId="30A9D507" w14:textId="31F74E55" w:rsidR="00347410" w:rsidRDefault="00347410" w:rsidP="00A112BE">
      <w:pPr>
        <w:pStyle w:val="Titre3"/>
        <w:rPr>
          <w:lang w:val="en-GB"/>
        </w:rPr>
      </w:pPr>
      <w:bookmarkStart w:id="15" w:name="_Toc162532260"/>
      <w:r w:rsidRPr="00347410">
        <w:rPr>
          <w:lang w:val="en-GB"/>
        </w:rPr>
        <w:t>Use case client et use case Rest.</w:t>
      </w:r>
      <w:bookmarkEnd w:id="15"/>
    </w:p>
    <w:p w14:paraId="05F60606" w14:textId="77777777" w:rsidR="00A3768D" w:rsidRPr="00A3768D" w:rsidRDefault="00A3768D" w:rsidP="00A3768D">
      <w:pPr>
        <w:pStyle w:val="TxtJustifi"/>
        <w:rPr>
          <w:lang w:val="en-GB"/>
        </w:rPr>
      </w:pPr>
    </w:p>
    <w:p w14:paraId="7E5E4608" w14:textId="1BD0673C" w:rsidR="00347410" w:rsidRDefault="00347410" w:rsidP="00A112BE">
      <w:pPr>
        <w:pStyle w:val="Titre3"/>
      </w:pPr>
      <w:bookmarkStart w:id="16" w:name="_Toc162532261"/>
      <w:r>
        <w:t>Activity Diagram d'un cas complet navigant dans les applications avec les explications</w:t>
      </w:r>
      <w:bookmarkEnd w:id="16"/>
    </w:p>
    <w:p w14:paraId="5C829EAB" w14:textId="77777777" w:rsidR="00A3768D" w:rsidRPr="00A3768D" w:rsidRDefault="00A3768D" w:rsidP="00622C1D"/>
    <w:p w14:paraId="3216A931" w14:textId="65682973" w:rsidR="00347410" w:rsidRDefault="00347410" w:rsidP="00A112BE">
      <w:pPr>
        <w:pStyle w:val="Titre3"/>
      </w:pPr>
      <w:bookmarkStart w:id="17" w:name="_Toc162532262"/>
      <w:r>
        <w:t>Sequence System global entre les applications</w:t>
      </w:r>
      <w:bookmarkEnd w:id="17"/>
    </w:p>
    <w:p w14:paraId="4DC95189" w14:textId="77777777" w:rsidR="000651EB" w:rsidRDefault="000651EB" w:rsidP="00A112BE">
      <w:pPr>
        <w:pStyle w:val="Titre2"/>
      </w:pPr>
      <w:bookmarkStart w:id="18" w:name="_Toc162532263"/>
      <w:r>
        <w:t>Conception à faire complétement avec EA -&gt; à rendre uniquement le fichier EA</w:t>
      </w:r>
      <w:bookmarkEnd w:id="18"/>
    </w:p>
    <w:p w14:paraId="3F49C370" w14:textId="26257886" w:rsidR="000651EB" w:rsidRDefault="000651EB" w:rsidP="00A112BE">
      <w:pPr>
        <w:pStyle w:val="Titre3"/>
      </w:pPr>
      <w:bookmarkStart w:id="19" w:name="_Toc162532264"/>
      <w:r>
        <w:t>Class Diagram complet avec les explications de chaque application</w:t>
      </w:r>
      <w:bookmarkEnd w:id="19"/>
    </w:p>
    <w:p w14:paraId="6C818FC1" w14:textId="77777777" w:rsidR="000651EB" w:rsidRDefault="000651EB" w:rsidP="00A112BE">
      <w:pPr>
        <w:pStyle w:val="Titre2"/>
      </w:pPr>
      <w:bookmarkStart w:id="20" w:name="_Toc162532265"/>
      <w:r>
        <w:t>Bases de données</w:t>
      </w:r>
      <w:bookmarkEnd w:id="20"/>
    </w:p>
    <w:p w14:paraId="7F1C92D7" w14:textId="7E2BAC65" w:rsidR="000651EB" w:rsidRDefault="000651EB" w:rsidP="00A112BE">
      <w:pPr>
        <w:pStyle w:val="Titre3"/>
      </w:pPr>
      <w:bookmarkStart w:id="21" w:name="_Toc162532266"/>
      <w:r>
        <w:t>Modèles WorkBench MySQL</w:t>
      </w:r>
      <w:bookmarkEnd w:id="21"/>
    </w:p>
    <w:p w14:paraId="063A344D" w14:textId="7F69B0BE" w:rsidR="000651EB" w:rsidRDefault="000651EB" w:rsidP="00A112BE">
      <w:pPr>
        <w:pStyle w:val="Titre2"/>
      </w:pPr>
      <w:bookmarkStart w:id="22" w:name="_Toc162532267"/>
      <w:r>
        <w:t>Implémentation des applications &lt;Le client Ap1&gt; et &lt;Le client Ap2&gt;</w:t>
      </w:r>
      <w:bookmarkEnd w:id="22"/>
    </w:p>
    <w:p w14:paraId="01F51A8F" w14:textId="065B9E9B" w:rsidR="000651EB" w:rsidRDefault="000651EB" w:rsidP="00A112BE">
      <w:pPr>
        <w:pStyle w:val="Titre3"/>
      </w:pPr>
      <w:bookmarkStart w:id="23" w:name="_Toc162532268"/>
      <w:r>
        <w:t>Une descente de code client</w:t>
      </w:r>
      <w:bookmarkEnd w:id="23"/>
    </w:p>
    <w:p w14:paraId="33089659" w14:textId="12D3251F" w:rsidR="000651EB" w:rsidRDefault="000651EB" w:rsidP="00A112BE">
      <w:pPr>
        <w:pStyle w:val="Titre2"/>
      </w:pPr>
      <w:bookmarkStart w:id="24" w:name="_Toc162532269"/>
      <w:r>
        <w:t>Implémentation de l'application &lt;API Gateway&gt;</w:t>
      </w:r>
      <w:bookmarkEnd w:id="24"/>
    </w:p>
    <w:p w14:paraId="0A2050E1" w14:textId="38C4DA6E" w:rsidR="00347410" w:rsidRDefault="000651EB" w:rsidP="00A112BE">
      <w:pPr>
        <w:pStyle w:val="Titre3"/>
      </w:pPr>
      <w:bookmarkStart w:id="25" w:name="_Toc162532270"/>
      <w:r>
        <w:t>Une descente de code APIGateway</w:t>
      </w:r>
      <w:bookmarkEnd w:id="25"/>
    </w:p>
    <w:p w14:paraId="5553E5B9" w14:textId="77777777" w:rsidR="004A732B" w:rsidRDefault="004A732B" w:rsidP="00A112BE">
      <w:pPr>
        <w:pStyle w:val="Titre2"/>
      </w:pPr>
      <w:bookmarkStart w:id="26" w:name="_Toc162532271"/>
      <w:r>
        <w:t>Implémentation des applications &lt;API élève1&gt; et &lt;API élève2&gt;</w:t>
      </w:r>
      <w:bookmarkEnd w:id="26"/>
    </w:p>
    <w:p w14:paraId="0EA0CC4B" w14:textId="37CAF51C" w:rsidR="004A732B" w:rsidRDefault="004A732B" w:rsidP="00A112BE">
      <w:pPr>
        <w:pStyle w:val="Titre3"/>
      </w:pPr>
      <w:bookmarkStart w:id="27" w:name="_Toc162532272"/>
      <w:r>
        <w:t>Une descente de code de l'API REST</w:t>
      </w:r>
      <w:bookmarkEnd w:id="27"/>
    </w:p>
    <w:p w14:paraId="49CA03CE" w14:textId="2893EEBD" w:rsidR="004A732B" w:rsidRDefault="004A732B" w:rsidP="00A112BE">
      <w:pPr>
        <w:pStyle w:val="Titre2"/>
      </w:pPr>
      <w:bookmarkStart w:id="28" w:name="_Toc162532273"/>
      <w:r>
        <w:t>Hébergement</w:t>
      </w:r>
      <w:bookmarkEnd w:id="28"/>
    </w:p>
    <w:p w14:paraId="6600D644" w14:textId="645617BD" w:rsidR="004A732B" w:rsidRDefault="004A732B" w:rsidP="00A112BE">
      <w:pPr>
        <w:pStyle w:val="Titre2"/>
      </w:pPr>
      <w:bookmarkStart w:id="29" w:name="_Toc162532274"/>
      <w:r>
        <w:t>Installation du projet complet avec les 5 applications</w:t>
      </w:r>
      <w:bookmarkEnd w:id="29"/>
    </w:p>
    <w:p w14:paraId="4928E623" w14:textId="7383D1A1" w:rsidR="004A732B" w:rsidRDefault="004A732B" w:rsidP="00A112BE">
      <w:pPr>
        <w:pStyle w:val="Titre2"/>
      </w:pPr>
      <w:bookmarkStart w:id="30" w:name="_Toc162532275"/>
      <w:r>
        <w:t>Tests de fonctionnement du projet</w:t>
      </w:r>
      <w:bookmarkEnd w:id="30"/>
    </w:p>
    <w:p w14:paraId="4111BB16" w14:textId="0F3C89CF" w:rsidR="004A732B" w:rsidRDefault="004A732B" w:rsidP="00250124">
      <w:pPr>
        <w:pStyle w:val="Titre1"/>
      </w:pPr>
      <w:bookmarkStart w:id="31" w:name="_Toc162532276"/>
      <w:r>
        <w:lastRenderedPageBreak/>
        <w:t>Auto-évaluations et conclusions</w:t>
      </w:r>
      <w:bookmarkEnd w:id="31"/>
    </w:p>
    <w:p w14:paraId="604303D2" w14:textId="30E38863" w:rsidR="004A732B" w:rsidRDefault="004A732B" w:rsidP="00250124">
      <w:pPr>
        <w:pStyle w:val="Titre2"/>
      </w:pPr>
      <w:bookmarkStart w:id="32" w:name="_Toc162532277"/>
      <w:r>
        <w:t>Auto-évaluation et conclusion de …</w:t>
      </w:r>
      <w:bookmarkEnd w:id="32"/>
    </w:p>
    <w:p w14:paraId="6FAC06C5" w14:textId="326BA252" w:rsidR="001B43F1" w:rsidRPr="001B43F1" w:rsidRDefault="004A732B" w:rsidP="00250124">
      <w:pPr>
        <w:pStyle w:val="Titre2"/>
      </w:pPr>
      <w:bookmarkStart w:id="33" w:name="_Toc162532278"/>
      <w:r>
        <w:t>Auto-évaluation et conclusion de …</w:t>
      </w:r>
      <w:bookmarkEnd w:id="33"/>
    </w:p>
    <w:sectPr w:rsidR="001B43F1" w:rsidRPr="001B43F1" w:rsidSect="00005CEB">
      <w:headerReference w:type="even" r:id="rId29"/>
      <w:headerReference w:type="default"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D318D" w14:textId="77777777" w:rsidR="00D9106A" w:rsidRDefault="00D9106A" w:rsidP="00E108F0">
      <w:r>
        <w:separator/>
      </w:r>
    </w:p>
  </w:endnote>
  <w:endnote w:type="continuationSeparator" w:id="0">
    <w:p w14:paraId="01145DF0" w14:textId="77777777" w:rsidR="00D9106A" w:rsidRDefault="00D9106A" w:rsidP="00E10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D75E4" w14:textId="77777777" w:rsidR="008509D5" w:rsidRDefault="008509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FEB41" w14:textId="77777777" w:rsidR="008509D5" w:rsidRDefault="008509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5432D" w14:textId="77777777" w:rsidR="008509D5" w:rsidRDefault="008509D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75B9C" w14:textId="1FB7567F" w:rsidR="00005CEB" w:rsidRDefault="00005CEB">
    <w:pPr>
      <w:pStyle w:val="Pieddepage"/>
    </w:pPr>
    <w:r>
      <w:t xml:space="preserve">Page </w:t>
    </w:r>
    <w:r>
      <w:fldChar w:fldCharType="begin"/>
    </w:r>
    <w:r>
      <w:instrText xml:space="preserve"> =</w:instrText>
    </w:r>
    <w:r>
      <w:fldChar w:fldCharType="begin"/>
    </w:r>
    <w:r>
      <w:instrText xml:space="preserve"> page </w:instrText>
    </w:r>
    <w:r>
      <w:fldChar w:fldCharType="separate"/>
    </w:r>
    <w:r w:rsidR="007163F2">
      <w:rPr>
        <w:noProof/>
      </w:rPr>
      <w:instrText>16</w:instrText>
    </w:r>
    <w:r>
      <w:fldChar w:fldCharType="end"/>
    </w:r>
    <w:r>
      <w:instrText xml:space="preserve">-1  </w:instrText>
    </w:r>
    <w:r>
      <w:fldChar w:fldCharType="separate"/>
    </w:r>
    <w:r w:rsidR="007163F2">
      <w:rPr>
        <w:noProof/>
      </w:rPr>
      <w:t>15</w:t>
    </w:r>
    <w:r>
      <w:fldChar w:fldCharType="end"/>
    </w:r>
    <w:r>
      <w:t xml:space="preserve"> sur </w:t>
    </w:r>
    <w:r>
      <w:fldChar w:fldCharType="begin"/>
    </w:r>
    <w:r>
      <w:instrText xml:space="preserve"> =</w:instrText>
    </w:r>
    <w:r w:rsidR="002004C4">
      <w:fldChar w:fldCharType="begin"/>
    </w:r>
    <w:r w:rsidR="002004C4">
      <w:instrText xml:space="preserve"> numpages </w:instrText>
    </w:r>
    <w:r w:rsidR="002004C4">
      <w:fldChar w:fldCharType="separate"/>
    </w:r>
    <w:r w:rsidR="007163F2">
      <w:rPr>
        <w:noProof/>
      </w:rPr>
      <w:instrText>19</w:instrText>
    </w:r>
    <w:r w:rsidR="002004C4">
      <w:rPr>
        <w:noProof/>
      </w:rPr>
      <w:fldChar w:fldCharType="end"/>
    </w:r>
    <w:r>
      <w:instrText xml:space="preserve">-1 </w:instrText>
    </w:r>
    <w:r>
      <w:fldChar w:fldCharType="separate"/>
    </w:r>
    <w:r w:rsidR="007163F2">
      <w:rPr>
        <w:noProof/>
      </w:rPr>
      <w:t>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43E79" w14:textId="319ED264" w:rsidR="00C5330F" w:rsidRDefault="009740C1">
    <w:pPr>
      <w:pStyle w:val="Pieddepage"/>
    </w:pPr>
    <w:r>
      <w:t xml:space="preserve">Page </w:t>
    </w:r>
    <w:r>
      <w:fldChar w:fldCharType="begin"/>
    </w:r>
    <w:r>
      <w:instrText xml:space="preserve"> =</w:instrText>
    </w:r>
    <w:r>
      <w:fldChar w:fldCharType="begin"/>
    </w:r>
    <w:r>
      <w:instrText xml:space="preserve"> page </w:instrText>
    </w:r>
    <w:r>
      <w:fldChar w:fldCharType="separate"/>
    </w:r>
    <w:r w:rsidR="007163F2">
      <w:rPr>
        <w:noProof/>
      </w:rPr>
      <w:instrText>2</w:instrText>
    </w:r>
    <w:r>
      <w:fldChar w:fldCharType="end"/>
    </w:r>
    <w:r>
      <w:instrText xml:space="preserve"> -1 </w:instrText>
    </w:r>
    <w:r>
      <w:fldChar w:fldCharType="separate"/>
    </w:r>
    <w:r w:rsidR="007163F2">
      <w:rPr>
        <w:noProof/>
      </w:rPr>
      <w:t>1</w:t>
    </w:r>
    <w:r>
      <w:fldChar w:fldCharType="end"/>
    </w:r>
    <w:r>
      <w:t xml:space="preserve"> sur </w:t>
    </w:r>
    <w:r>
      <w:fldChar w:fldCharType="begin"/>
    </w:r>
    <w:r>
      <w:instrText xml:space="preserve"> =</w:instrText>
    </w:r>
    <w:r w:rsidR="002004C4">
      <w:fldChar w:fldCharType="begin"/>
    </w:r>
    <w:r w:rsidR="002004C4">
      <w:instrText xml:space="preserve"> numpages </w:instrText>
    </w:r>
    <w:r w:rsidR="002004C4">
      <w:fldChar w:fldCharType="separate"/>
    </w:r>
    <w:r w:rsidR="007163F2">
      <w:rPr>
        <w:noProof/>
      </w:rPr>
      <w:instrText>19</w:instrText>
    </w:r>
    <w:r w:rsidR="002004C4">
      <w:rPr>
        <w:noProof/>
      </w:rPr>
      <w:fldChar w:fldCharType="end"/>
    </w:r>
    <w:r>
      <w:instrText xml:space="preserve">-1 </w:instrText>
    </w:r>
    <w:r>
      <w:fldChar w:fldCharType="separate"/>
    </w:r>
    <w:r w:rsidR="007163F2">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28035" w14:textId="77777777" w:rsidR="00D9106A" w:rsidRDefault="00D9106A" w:rsidP="00E108F0">
      <w:r>
        <w:separator/>
      </w:r>
    </w:p>
  </w:footnote>
  <w:footnote w:type="continuationSeparator" w:id="0">
    <w:p w14:paraId="001207D8" w14:textId="77777777" w:rsidR="00D9106A" w:rsidRDefault="00D9106A" w:rsidP="00E10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B6658" w14:textId="77777777" w:rsidR="008509D5" w:rsidRDefault="007163F2">
    <w:pPr>
      <w:pStyle w:val="En-tte"/>
    </w:pPr>
    <w:r>
      <w:rPr>
        <w:noProof/>
      </w:rPr>
      <w:pict w14:anchorId="731C5C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10" o:spid="_x0000_s1026" type="#_x0000_t136" style="position:absolute;left:0;text-align:left;margin-left:0;margin-top:0;width:456.8pt;height:182.7pt;rotation:315;z-index:-251655168;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F1CF3" w14:textId="77777777" w:rsidR="008509D5" w:rsidRDefault="007163F2">
    <w:pPr>
      <w:pStyle w:val="En-tte"/>
    </w:pPr>
    <w:r>
      <w:rPr>
        <w:noProof/>
      </w:rPr>
      <w:pict w14:anchorId="2223A2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11" o:spid="_x0000_s1027" type="#_x0000_t136" style="position:absolute;left:0;text-align:left;margin-left:0;margin-top:0;width:456.8pt;height:182.7pt;rotation:315;z-index:-251653120;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F74EB" w14:textId="77777777" w:rsidR="00005CEB" w:rsidRDefault="007163F2">
    <w:pPr>
      <w:pStyle w:val="En-tte"/>
    </w:pPr>
    <w:r>
      <w:rPr>
        <w:noProof/>
      </w:rPr>
      <w:pict w14:anchorId="4C0B46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09" o:spid="_x0000_s1025" type="#_x0000_t136" style="position:absolute;left:0;text-align:left;margin-left:0;margin-top:0;width:456.8pt;height:182.7pt;rotation:315;z-index:-251657216;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r w:rsidR="00274F62">
      <w:fldChar w:fldCharType="begin"/>
    </w:r>
    <w:r w:rsidR="00274F62">
      <w:instrText xml:space="preserve">  </w:instrText>
    </w:r>
    <w:r w:rsidR="00274F6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0B0CF" w14:textId="77777777" w:rsidR="008509D5" w:rsidRDefault="007163F2">
    <w:pPr>
      <w:pStyle w:val="En-tte"/>
    </w:pPr>
    <w:r>
      <w:rPr>
        <w:noProof/>
      </w:rPr>
      <w:pict w14:anchorId="679E53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13" o:spid="_x0000_s1029" type="#_x0000_t136" style="position:absolute;left:0;text-align:left;margin-left:0;margin-top:0;width:456.8pt;height:182.7pt;rotation:315;z-index:-251649024;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E3FDA" w14:textId="3F6140F4" w:rsidR="00274F62" w:rsidRDefault="007163F2">
    <w:pPr>
      <w:pStyle w:val="En-tte"/>
    </w:pPr>
    <w:r>
      <w:rPr>
        <w:noProof/>
      </w:rPr>
      <w:pict w14:anchorId="3FF861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14" o:spid="_x0000_s1030" type="#_x0000_t136" style="position:absolute;left:0;text-align:left;margin-left:0;margin-top:0;width:456.8pt;height:182.7pt;rotation:315;z-index:-251646976;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fldSimple w:instr=" STYLEREF  &quot;Titre 1&quot;  \* MERGEFORMAT ">
      <w:r>
        <w:rPr>
          <w:noProof/>
        </w:rPr>
        <w:t>Tests technologiques selon les exercices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C4E31" w14:textId="77777777" w:rsidR="00274F62" w:rsidRDefault="007163F2">
    <w:pPr>
      <w:pStyle w:val="En-tte"/>
    </w:pPr>
    <w:r>
      <w:rPr>
        <w:noProof/>
      </w:rPr>
      <w:pict w14:anchorId="36C523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55112" o:spid="_x0000_s1028" type="#_x0000_t136" style="position:absolute;left:0;text-align:left;margin-left:0;margin-top:0;width:456.8pt;height:182.7pt;rotation:315;z-index:-251651072;mso-position-horizontal:center;mso-position-horizontal-relative:margin;mso-position-vertical:center;mso-position-vertical-relative:margin" o:allowincell="f" fillcolor="silver" stroked="f">
          <v:fill opacity=".5"/>
          <v:textpath style="font-family:&quot;Arial&quot;;font-size:1pt" string="HOTI"/>
          <w10:wrap anchorx="margin" anchory="margin"/>
        </v:shape>
      </w:pict>
    </w:r>
    <w:r w:rsidR="00274F62">
      <w:fldChar w:fldCharType="begin"/>
    </w:r>
    <w:r w:rsidR="00274F62">
      <w:instrText xml:space="preserve">  </w:instrText>
    </w:r>
    <w:r w:rsidR="00274F6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4C602EC"/>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9454F06C"/>
    <w:lvl w:ilvl="0">
      <w:start w:val="1"/>
      <w:numFmt w:val="bullet"/>
      <w:pStyle w:val="Listepuce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ABCB6CE"/>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06B004CC"/>
    <w:lvl w:ilvl="0">
      <w:start w:val="1"/>
      <w:numFmt w:val="decimal"/>
      <w:pStyle w:val="Listenumros"/>
      <w:lvlText w:val="%1."/>
      <w:lvlJc w:val="left"/>
      <w:pPr>
        <w:tabs>
          <w:tab w:val="num" w:pos="360"/>
        </w:tabs>
        <w:ind w:left="360" w:hanging="360"/>
      </w:pPr>
    </w:lvl>
  </w:abstractNum>
  <w:abstractNum w:abstractNumId="4" w15:restartNumberingAfterBreak="0">
    <w:nsid w:val="FFFFFF89"/>
    <w:multiLevelType w:val="singleLevel"/>
    <w:tmpl w:val="EC10A224"/>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59A155A"/>
    <w:multiLevelType w:val="hybridMultilevel"/>
    <w:tmpl w:val="6B24C898"/>
    <w:lvl w:ilvl="0" w:tplc="08305970">
      <w:start w:val="1"/>
      <w:numFmt w:val="decimal"/>
      <w:lvlText w:val="%1.1"/>
      <w:lvlJc w:val="left"/>
      <w:pPr>
        <w:ind w:left="1077" w:hanging="360"/>
      </w:pPr>
      <w:rPr>
        <w:rFonts w:hint="default"/>
      </w:rPr>
    </w:lvl>
    <w:lvl w:ilvl="1" w:tplc="837A84F6" w:tentative="1">
      <w:start w:val="1"/>
      <w:numFmt w:val="lowerLetter"/>
      <w:lvlText w:val="%2."/>
      <w:lvlJc w:val="left"/>
      <w:pPr>
        <w:ind w:left="1797" w:hanging="360"/>
      </w:pPr>
    </w:lvl>
    <w:lvl w:ilvl="2" w:tplc="54709D5A" w:tentative="1">
      <w:start w:val="1"/>
      <w:numFmt w:val="lowerRoman"/>
      <w:lvlText w:val="%3."/>
      <w:lvlJc w:val="right"/>
      <w:pPr>
        <w:ind w:left="2517" w:hanging="180"/>
      </w:pPr>
    </w:lvl>
    <w:lvl w:ilvl="3" w:tplc="EC760B24" w:tentative="1">
      <w:start w:val="1"/>
      <w:numFmt w:val="decimal"/>
      <w:lvlText w:val="%4."/>
      <w:lvlJc w:val="left"/>
      <w:pPr>
        <w:ind w:left="3237" w:hanging="360"/>
      </w:pPr>
    </w:lvl>
    <w:lvl w:ilvl="4" w:tplc="DD443C02" w:tentative="1">
      <w:start w:val="1"/>
      <w:numFmt w:val="lowerLetter"/>
      <w:lvlText w:val="%5."/>
      <w:lvlJc w:val="left"/>
      <w:pPr>
        <w:ind w:left="3957" w:hanging="360"/>
      </w:pPr>
    </w:lvl>
    <w:lvl w:ilvl="5" w:tplc="8F0C2218" w:tentative="1">
      <w:start w:val="1"/>
      <w:numFmt w:val="lowerRoman"/>
      <w:lvlText w:val="%6."/>
      <w:lvlJc w:val="right"/>
      <w:pPr>
        <w:ind w:left="4677" w:hanging="180"/>
      </w:pPr>
    </w:lvl>
    <w:lvl w:ilvl="6" w:tplc="6FF4687A" w:tentative="1">
      <w:start w:val="1"/>
      <w:numFmt w:val="decimal"/>
      <w:lvlText w:val="%7."/>
      <w:lvlJc w:val="left"/>
      <w:pPr>
        <w:ind w:left="5397" w:hanging="360"/>
      </w:pPr>
    </w:lvl>
    <w:lvl w:ilvl="7" w:tplc="B226DD5C" w:tentative="1">
      <w:start w:val="1"/>
      <w:numFmt w:val="lowerLetter"/>
      <w:lvlText w:val="%8."/>
      <w:lvlJc w:val="left"/>
      <w:pPr>
        <w:ind w:left="6117" w:hanging="360"/>
      </w:pPr>
    </w:lvl>
    <w:lvl w:ilvl="8" w:tplc="C854D0AC" w:tentative="1">
      <w:start w:val="1"/>
      <w:numFmt w:val="lowerRoman"/>
      <w:lvlText w:val="%9."/>
      <w:lvlJc w:val="right"/>
      <w:pPr>
        <w:ind w:left="6837" w:hanging="180"/>
      </w:pPr>
    </w:lvl>
  </w:abstractNum>
  <w:abstractNum w:abstractNumId="6" w15:restartNumberingAfterBreak="0">
    <w:nsid w:val="1CAC1C7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49505D"/>
    <w:multiLevelType w:val="hybridMultilevel"/>
    <w:tmpl w:val="4DEE24D6"/>
    <w:lvl w:ilvl="0" w:tplc="8384D7F4">
      <w:numFmt w:val="bullet"/>
      <w:lvlText w:val="-"/>
      <w:lvlJc w:val="left"/>
      <w:pPr>
        <w:ind w:left="720" w:hanging="360"/>
      </w:pPr>
      <w:rPr>
        <w:rFonts w:ascii="Calibri Light" w:eastAsiaTheme="minorHAnsi" w:hAnsi="Calibri Light" w:cs="Calibri 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E1064E"/>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26D87899"/>
    <w:multiLevelType w:val="hybridMultilevel"/>
    <w:tmpl w:val="BE18236C"/>
    <w:lvl w:ilvl="0" w:tplc="134A5904">
      <w:start w:val="1"/>
      <w:numFmt w:val="bullet"/>
      <w:lvlText w:val=""/>
      <w:lvlJc w:val="left"/>
      <w:pPr>
        <w:ind w:left="720" w:hanging="360"/>
      </w:pPr>
      <w:rPr>
        <w:rFonts w:ascii="Symbol" w:hAnsi="Symbol" w:hint="default"/>
      </w:rPr>
    </w:lvl>
    <w:lvl w:ilvl="1" w:tplc="100C0019" w:tentative="1">
      <w:start w:val="1"/>
      <w:numFmt w:val="bullet"/>
      <w:lvlText w:val="o"/>
      <w:lvlJc w:val="left"/>
      <w:pPr>
        <w:ind w:left="1440" w:hanging="360"/>
      </w:pPr>
      <w:rPr>
        <w:rFonts w:ascii="Courier New" w:hAnsi="Courier New" w:cs="Courier New" w:hint="default"/>
      </w:rPr>
    </w:lvl>
    <w:lvl w:ilvl="2" w:tplc="100C001B" w:tentative="1">
      <w:start w:val="1"/>
      <w:numFmt w:val="bullet"/>
      <w:lvlText w:val=""/>
      <w:lvlJc w:val="left"/>
      <w:pPr>
        <w:ind w:left="2160" w:hanging="360"/>
      </w:pPr>
      <w:rPr>
        <w:rFonts w:ascii="Wingdings" w:hAnsi="Wingdings" w:hint="default"/>
      </w:rPr>
    </w:lvl>
    <w:lvl w:ilvl="3" w:tplc="100C000F" w:tentative="1">
      <w:start w:val="1"/>
      <w:numFmt w:val="bullet"/>
      <w:lvlText w:val=""/>
      <w:lvlJc w:val="left"/>
      <w:pPr>
        <w:ind w:left="2880" w:hanging="360"/>
      </w:pPr>
      <w:rPr>
        <w:rFonts w:ascii="Symbol" w:hAnsi="Symbol" w:hint="default"/>
      </w:rPr>
    </w:lvl>
    <w:lvl w:ilvl="4" w:tplc="100C0019" w:tentative="1">
      <w:start w:val="1"/>
      <w:numFmt w:val="bullet"/>
      <w:lvlText w:val="o"/>
      <w:lvlJc w:val="left"/>
      <w:pPr>
        <w:ind w:left="3600" w:hanging="360"/>
      </w:pPr>
      <w:rPr>
        <w:rFonts w:ascii="Courier New" w:hAnsi="Courier New" w:cs="Courier New" w:hint="default"/>
      </w:rPr>
    </w:lvl>
    <w:lvl w:ilvl="5" w:tplc="100C001B" w:tentative="1">
      <w:start w:val="1"/>
      <w:numFmt w:val="bullet"/>
      <w:lvlText w:val=""/>
      <w:lvlJc w:val="left"/>
      <w:pPr>
        <w:ind w:left="4320" w:hanging="360"/>
      </w:pPr>
      <w:rPr>
        <w:rFonts w:ascii="Wingdings" w:hAnsi="Wingdings" w:hint="default"/>
      </w:rPr>
    </w:lvl>
    <w:lvl w:ilvl="6" w:tplc="100C000F" w:tentative="1">
      <w:start w:val="1"/>
      <w:numFmt w:val="bullet"/>
      <w:lvlText w:val=""/>
      <w:lvlJc w:val="left"/>
      <w:pPr>
        <w:ind w:left="5040" w:hanging="360"/>
      </w:pPr>
      <w:rPr>
        <w:rFonts w:ascii="Symbol" w:hAnsi="Symbol" w:hint="default"/>
      </w:rPr>
    </w:lvl>
    <w:lvl w:ilvl="7" w:tplc="100C0019" w:tentative="1">
      <w:start w:val="1"/>
      <w:numFmt w:val="bullet"/>
      <w:lvlText w:val="o"/>
      <w:lvlJc w:val="left"/>
      <w:pPr>
        <w:ind w:left="5760" w:hanging="360"/>
      </w:pPr>
      <w:rPr>
        <w:rFonts w:ascii="Courier New" w:hAnsi="Courier New" w:cs="Courier New" w:hint="default"/>
      </w:rPr>
    </w:lvl>
    <w:lvl w:ilvl="8" w:tplc="100C001B" w:tentative="1">
      <w:start w:val="1"/>
      <w:numFmt w:val="bullet"/>
      <w:lvlText w:val=""/>
      <w:lvlJc w:val="left"/>
      <w:pPr>
        <w:ind w:left="6480" w:hanging="360"/>
      </w:pPr>
      <w:rPr>
        <w:rFonts w:ascii="Wingdings" w:hAnsi="Wingdings" w:hint="default"/>
      </w:rPr>
    </w:lvl>
  </w:abstractNum>
  <w:abstractNum w:abstractNumId="10" w15:restartNumberingAfterBreak="0">
    <w:nsid w:val="290725B1"/>
    <w:multiLevelType w:val="hybridMultilevel"/>
    <w:tmpl w:val="D2686482"/>
    <w:lvl w:ilvl="0" w:tplc="AB5C5BB0">
      <w:numFmt w:val="bullet"/>
      <w:lvlText w:val="-"/>
      <w:lvlJc w:val="left"/>
      <w:pPr>
        <w:ind w:left="720" w:hanging="360"/>
      </w:pPr>
      <w:rPr>
        <w:rFonts w:ascii="Calibri Light" w:eastAsiaTheme="minorHAnsi" w:hAnsi="Calibri Light" w:cs="Calibri 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067A33"/>
    <w:multiLevelType w:val="singleLevel"/>
    <w:tmpl w:val="100C0001"/>
    <w:lvl w:ilvl="0">
      <w:start w:val="1"/>
      <w:numFmt w:val="bullet"/>
      <w:lvlText w:val=""/>
      <w:lvlJc w:val="left"/>
      <w:pPr>
        <w:ind w:left="360" w:hanging="360"/>
      </w:pPr>
      <w:rPr>
        <w:rFonts w:ascii="Symbol" w:hAnsi="Symbol" w:hint="default"/>
        <w:color w:val="auto"/>
      </w:rPr>
    </w:lvl>
  </w:abstractNum>
  <w:abstractNum w:abstractNumId="12" w15:restartNumberingAfterBreak="0">
    <w:nsid w:val="3AB27E08"/>
    <w:multiLevelType w:val="multilevel"/>
    <w:tmpl w:val="AC549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F345E33"/>
    <w:multiLevelType w:val="multilevel"/>
    <w:tmpl w:val="100C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556B57"/>
    <w:multiLevelType w:val="hybridMultilevel"/>
    <w:tmpl w:val="7346BAB8"/>
    <w:lvl w:ilvl="0" w:tplc="8BE41CA0">
      <w:numFmt w:val="bullet"/>
      <w:lvlText w:val="-"/>
      <w:lvlJc w:val="left"/>
      <w:pPr>
        <w:ind w:left="720" w:hanging="360"/>
      </w:pPr>
      <w:rPr>
        <w:rFonts w:ascii="Calibri Light" w:eastAsiaTheme="minorHAnsi" w:hAnsi="Calibri Light" w:cs="Calibri 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31630C2"/>
    <w:multiLevelType w:val="hybridMultilevel"/>
    <w:tmpl w:val="AC107712"/>
    <w:lvl w:ilvl="0" w:tplc="6A78F7BA">
      <w:start w:val="1"/>
      <w:numFmt w:val="lowerLetter"/>
      <w:lvlText w:val="%1)"/>
      <w:lvlJc w:val="left"/>
      <w:pPr>
        <w:ind w:left="3177" w:hanging="360"/>
      </w:pPr>
    </w:lvl>
    <w:lvl w:ilvl="1" w:tplc="100C0019" w:tentative="1">
      <w:start w:val="1"/>
      <w:numFmt w:val="lowerLetter"/>
      <w:lvlText w:val="%2."/>
      <w:lvlJc w:val="left"/>
      <w:pPr>
        <w:ind w:left="3897" w:hanging="360"/>
      </w:pPr>
    </w:lvl>
    <w:lvl w:ilvl="2" w:tplc="100C001B" w:tentative="1">
      <w:start w:val="1"/>
      <w:numFmt w:val="lowerRoman"/>
      <w:lvlText w:val="%3."/>
      <w:lvlJc w:val="right"/>
      <w:pPr>
        <w:ind w:left="4617" w:hanging="180"/>
      </w:pPr>
    </w:lvl>
    <w:lvl w:ilvl="3" w:tplc="100C000F" w:tentative="1">
      <w:start w:val="1"/>
      <w:numFmt w:val="decimal"/>
      <w:lvlText w:val="%4."/>
      <w:lvlJc w:val="left"/>
      <w:pPr>
        <w:ind w:left="5337" w:hanging="360"/>
      </w:pPr>
    </w:lvl>
    <w:lvl w:ilvl="4" w:tplc="100C0019" w:tentative="1">
      <w:start w:val="1"/>
      <w:numFmt w:val="lowerLetter"/>
      <w:lvlText w:val="%5."/>
      <w:lvlJc w:val="left"/>
      <w:pPr>
        <w:ind w:left="6057" w:hanging="360"/>
      </w:pPr>
    </w:lvl>
    <w:lvl w:ilvl="5" w:tplc="100C001B" w:tentative="1">
      <w:start w:val="1"/>
      <w:numFmt w:val="lowerRoman"/>
      <w:lvlText w:val="%6."/>
      <w:lvlJc w:val="right"/>
      <w:pPr>
        <w:ind w:left="6777" w:hanging="180"/>
      </w:pPr>
    </w:lvl>
    <w:lvl w:ilvl="6" w:tplc="100C000F" w:tentative="1">
      <w:start w:val="1"/>
      <w:numFmt w:val="decimal"/>
      <w:lvlText w:val="%7."/>
      <w:lvlJc w:val="left"/>
      <w:pPr>
        <w:ind w:left="7497" w:hanging="360"/>
      </w:pPr>
    </w:lvl>
    <w:lvl w:ilvl="7" w:tplc="100C0019" w:tentative="1">
      <w:start w:val="1"/>
      <w:numFmt w:val="lowerLetter"/>
      <w:lvlText w:val="%8."/>
      <w:lvlJc w:val="left"/>
      <w:pPr>
        <w:ind w:left="8217" w:hanging="360"/>
      </w:pPr>
    </w:lvl>
    <w:lvl w:ilvl="8" w:tplc="100C001B" w:tentative="1">
      <w:start w:val="1"/>
      <w:numFmt w:val="lowerRoman"/>
      <w:lvlText w:val="%9."/>
      <w:lvlJc w:val="right"/>
      <w:pPr>
        <w:ind w:left="8937" w:hanging="180"/>
      </w:pPr>
    </w:lvl>
  </w:abstractNum>
  <w:abstractNum w:abstractNumId="16" w15:restartNumberingAfterBreak="0">
    <w:nsid w:val="54DE233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416C7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0F28E7"/>
    <w:multiLevelType w:val="multilevel"/>
    <w:tmpl w:val="BE18236C"/>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E5B5D56"/>
    <w:multiLevelType w:val="multilevel"/>
    <w:tmpl w:val="100C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A0274B"/>
    <w:multiLevelType w:val="hybridMultilevel"/>
    <w:tmpl w:val="EA9E6992"/>
    <w:lvl w:ilvl="0" w:tplc="3F1448A2">
      <w:numFmt w:val="bullet"/>
      <w:lvlText w:val="-"/>
      <w:lvlJc w:val="left"/>
      <w:pPr>
        <w:ind w:left="720" w:hanging="360"/>
      </w:pPr>
      <w:rPr>
        <w:rFonts w:ascii="Calibri Light" w:eastAsiaTheme="minorHAnsi" w:hAnsi="Calibri Light" w:cs="Calibri 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17090938">
    <w:abstractNumId w:val="16"/>
  </w:num>
  <w:num w:numId="2" w16cid:durableId="1003967854">
    <w:abstractNumId w:val="5"/>
  </w:num>
  <w:num w:numId="3" w16cid:durableId="1656765006">
    <w:abstractNumId w:val="8"/>
  </w:num>
  <w:num w:numId="4" w16cid:durableId="983041904">
    <w:abstractNumId w:val="13"/>
  </w:num>
  <w:num w:numId="5" w16cid:durableId="879051694">
    <w:abstractNumId w:val="15"/>
  </w:num>
  <w:num w:numId="6" w16cid:durableId="653266516">
    <w:abstractNumId w:val="19"/>
  </w:num>
  <w:num w:numId="7" w16cid:durableId="1602568625">
    <w:abstractNumId w:val="11"/>
  </w:num>
  <w:num w:numId="8" w16cid:durableId="641498321">
    <w:abstractNumId w:val="9"/>
  </w:num>
  <w:num w:numId="9" w16cid:durableId="1725132904">
    <w:abstractNumId w:val="18"/>
  </w:num>
  <w:num w:numId="10" w16cid:durableId="1551958753">
    <w:abstractNumId w:val="0"/>
  </w:num>
  <w:num w:numId="11" w16cid:durableId="529801139">
    <w:abstractNumId w:val="2"/>
  </w:num>
  <w:num w:numId="12" w16cid:durableId="2124497693">
    <w:abstractNumId w:val="4"/>
  </w:num>
  <w:num w:numId="13" w16cid:durableId="1836914784">
    <w:abstractNumId w:val="1"/>
  </w:num>
  <w:num w:numId="14" w16cid:durableId="1007443947">
    <w:abstractNumId w:val="12"/>
  </w:num>
  <w:num w:numId="15" w16cid:durableId="378017625">
    <w:abstractNumId w:val="6"/>
  </w:num>
  <w:num w:numId="16" w16cid:durableId="1531454692">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008351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55348432">
    <w:abstractNumId w:val="1"/>
  </w:num>
  <w:num w:numId="19" w16cid:durableId="819810277">
    <w:abstractNumId w:val="6"/>
    <w:lvlOverride w:ilvl="0">
      <w:startOverride w:val="1"/>
    </w:lvlOverride>
  </w:num>
  <w:num w:numId="20" w16cid:durableId="516820350">
    <w:abstractNumId w:val="3"/>
  </w:num>
  <w:num w:numId="21" w16cid:durableId="1419055757">
    <w:abstractNumId w:val="17"/>
  </w:num>
  <w:num w:numId="22" w16cid:durableId="373888880">
    <w:abstractNumId w:val="10"/>
  </w:num>
  <w:num w:numId="23" w16cid:durableId="1797605671">
    <w:abstractNumId w:val="20"/>
  </w:num>
  <w:num w:numId="24" w16cid:durableId="1611472835">
    <w:abstractNumId w:val="7"/>
  </w:num>
  <w:num w:numId="25" w16cid:durableId="7518577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06A"/>
    <w:rsid w:val="00005CEB"/>
    <w:rsid w:val="00031C44"/>
    <w:rsid w:val="00050B3D"/>
    <w:rsid w:val="00054B5B"/>
    <w:rsid w:val="00056C7E"/>
    <w:rsid w:val="00062046"/>
    <w:rsid w:val="00062250"/>
    <w:rsid w:val="000651EB"/>
    <w:rsid w:val="0007201D"/>
    <w:rsid w:val="000727FA"/>
    <w:rsid w:val="00075114"/>
    <w:rsid w:val="000806D1"/>
    <w:rsid w:val="0008173F"/>
    <w:rsid w:val="000A19D4"/>
    <w:rsid w:val="000B1A9C"/>
    <w:rsid w:val="000C7958"/>
    <w:rsid w:val="000D5F50"/>
    <w:rsid w:val="000E4900"/>
    <w:rsid w:val="000E54A1"/>
    <w:rsid w:val="00161930"/>
    <w:rsid w:val="00174C5D"/>
    <w:rsid w:val="00181202"/>
    <w:rsid w:val="00184354"/>
    <w:rsid w:val="001855A6"/>
    <w:rsid w:val="00195349"/>
    <w:rsid w:val="001B2DC6"/>
    <w:rsid w:val="001B43F1"/>
    <w:rsid w:val="001C7943"/>
    <w:rsid w:val="001F3962"/>
    <w:rsid w:val="001F63BD"/>
    <w:rsid w:val="002004C4"/>
    <w:rsid w:val="00204593"/>
    <w:rsid w:val="002049EC"/>
    <w:rsid w:val="002217FE"/>
    <w:rsid w:val="00230B4A"/>
    <w:rsid w:val="0023217A"/>
    <w:rsid w:val="002378A5"/>
    <w:rsid w:val="00250124"/>
    <w:rsid w:val="0025165A"/>
    <w:rsid w:val="00260E8D"/>
    <w:rsid w:val="00262F12"/>
    <w:rsid w:val="00265370"/>
    <w:rsid w:val="00274F62"/>
    <w:rsid w:val="00290570"/>
    <w:rsid w:val="00291269"/>
    <w:rsid w:val="002B3630"/>
    <w:rsid w:val="002B7D01"/>
    <w:rsid w:val="002D0400"/>
    <w:rsid w:val="002D1601"/>
    <w:rsid w:val="002E3026"/>
    <w:rsid w:val="002E306C"/>
    <w:rsid w:val="002E3E09"/>
    <w:rsid w:val="002E59FC"/>
    <w:rsid w:val="002F3DBA"/>
    <w:rsid w:val="00301B19"/>
    <w:rsid w:val="00301ECC"/>
    <w:rsid w:val="00312152"/>
    <w:rsid w:val="00313734"/>
    <w:rsid w:val="00320DE1"/>
    <w:rsid w:val="00325564"/>
    <w:rsid w:val="00333F65"/>
    <w:rsid w:val="00336A88"/>
    <w:rsid w:val="00336B85"/>
    <w:rsid w:val="003404C9"/>
    <w:rsid w:val="00341648"/>
    <w:rsid w:val="00344F1E"/>
    <w:rsid w:val="00347389"/>
    <w:rsid w:val="00347410"/>
    <w:rsid w:val="0036077C"/>
    <w:rsid w:val="00366B6A"/>
    <w:rsid w:val="0037310F"/>
    <w:rsid w:val="003A21FC"/>
    <w:rsid w:val="003E512F"/>
    <w:rsid w:val="003F00A5"/>
    <w:rsid w:val="003F07AC"/>
    <w:rsid w:val="00437A59"/>
    <w:rsid w:val="00463544"/>
    <w:rsid w:val="0046557D"/>
    <w:rsid w:val="0047328E"/>
    <w:rsid w:val="004937DA"/>
    <w:rsid w:val="004A3117"/>
    <w:rsid w:val="004A6ACB"/>
    <w:rsid w:val="004A732B"/>
    <w:rsid w:val="004B1965"/>
    <w:rsid w:val="004B445D"/>
    <w:rsid w:val="004B6EA2"/>
    <w:rsid w:val="004C76DA"/>
    <w:rsid w:val="004F0FCA"/>
    <w:rsid w:val="004F1457"/>
    <w:rsid w:val="005014FE"/>
    <w:rsid w:val="00506613"/>
    <w:rsid w:val="00523F4F"/>
    <w:rsid w:val="00533902"/>
    <w:rsid w:val="00551DEC"/>
    <w:rsid w:val="00553BE8"/>
    <w:rsid w:val="00556B17"/>
    <w:rsid w:val="00564819"/>
    <w:rsid w:val="00586B9D"/>
    <w:rsid w:val="00587A78"/>
    <w:rsid w:val="005923B8"/>
    <w:rsid w:val="005932D7"/>
    <w:rsid w:val="005A7718"/>
    <w:rsid w:val="005B3B2B"/>
    <w:rsid w:val="005C7CD1"/>
    <w:rsid w:val="005D7763"/>
    <w:rsid w:val="005E3051"/>
    <w:rsid w:val="006030A2"/>
    <w:rsid w:val="0060431E"/>
    <w:rsid w:val="00622C1D"/>
    <w:rsid w:val="00641312"/>
    <w:rsid w:val="00695F19"/>
    <w:rsid w:val="00697005"/>
    <w:rsid w:val="006976A2"/>
    <w:rsid w:val="006A5349"/>
    <w:rsid w:val="006A5FD5"/>
    <w:rsid w:val="006C4BFC"/>
    <w:rsid w:val="006C4E26"/>
    <w:rsid w:val="006D1CF9"/>
    <w:rsid w:val="006D4BD8"/>
    <w:rsid w:val="006D50AC"/>
    <w:rsid w:val="006F1695"/>
    <w:rsid w:val="006F55BF"/>
    <w:rsid w:val="0070706B"/>
    <w:rsid w:val="0070715C"/>
    <w:rsid w:val="007163F2"/>
    <w:rsid w:val="00745399"/>
    <w:rsid w:val="00747EA4"/>
    <w:rsid w:val="007506A1"/>
    <w:rsid w:val="0077518D"/>
    <w:rsid w:val="007753EA"/>
    <w:rsid w:val="00783D2D"/>
    <w:rsid w:val="00793479"/>
    <w:rsid w:val="007A4527"/>
    <w:rsid w:val="007C44B3"/>
    <w:rsid w:val="007D341E"/>
    <w:rsid w:val="007F30C4"/>
    <w:rsid w:val="007F4A72"/>
    <w:rsid w:val="00806E3C"/>
    <w:rsid w:val="00817227"/>
    <w:rsid w:val="00830A06"/>
    <w:rsid w:val="008410A2"/>
    <w:rsid w:val="00845DD3"/>
    <w:rsid w:val="008509D5"/>
    <w:rsid w:val="00852745"/>
    <w:rsid w:val="008611D5"/>
    <w:rsid w:val="00866F23"/>
    <w:rsid w:val="008936D3"/>
    <w:rsid w:val="0089421E"/>
    <w:rsid w:val="008A6EBB"/>
    <w:rsid w:val="008B6ECB"/>
    <w:rsid w:val="008B7B64"/>
    <w:rsid w:val="008C406D"/>
    <w:rsid w:val="008D0D4D"/>
    <w:rsid w:val="008D40A7"/>
    <w:rsid w:val="008E0552"/>
    <w:rsid w:val="008E09A3"/>
    <w:rsid w:val="008F67A4"/>
    <w:rsid w:val="00900CD0"/>
    <w:rsid w:val="00910B8A"/>
    <w:rsid w:val="00913939"/>
    <w:rsid w:val="00915E1A"/>
    <w:rsid w:val="00917909"/>
    <w:rsid w:val="00927EED"/>
    <w:rsid w:val="00937B5B"/>
    <w:rsid w:val="0095112D"/>
    <w:rsid w:val="00952671"/>
    <w:rsid w:val="009740C1"/>
    <w:rsid w:val="009777B9"/>
    <w:rsid w:val="00981AA4"/>
    <w:rsid w:val="009D4786"/>
    <w:rsid w:val="009E114C"/>
    <w:rsid w:val="009E43DA"/>
    <w:rsid w:val="009E57F0"/>
    <w:rsid w:val="00A112BE"/>
    <w:rsid w:val="00A17C8E"/>
    <w:rsid w:val="00A201F3"/>
    <w:rsid w:val="00A2446F"/>
    <w:rsid w:val="00A26EBD"/>
    <w:rsid w:val="00A3768D"/>
    <w:rsid w:val="00A52C97"/>
    <w:rsid w:val="00A570DC"/>
    <w:rsid w:val="00A62DB6"/>
    <w:rsid w:val="00A727E5"/>
    <w:rsid w:val="00A80581"/>
    <w:rsid w:val="00A80BB5"/>
    <w:rsid w:val="00A81997"/>
    <w:rsid w:val="00A95402"/>
    <w:rsid w:val="00AA1219"/>
    <w:rsid w:val="00AB0011"/>
    <w:rsid w:val="00AC0D5F"/>
    <w:rsid w:val="00AE10D7"/>
    <w:rsid w:val="00AF0ADF"/>
    <w:rsid w:val="00B05B27"/>
    <w:rsid w:val="00B111FA"/>
    <w:rsid w:val="00B17C52"/>
    <w:rsid w:val="00B22679"/>
    <w:rsid w:val="00B328F7"/>
    <w:rsid w:val="00B408FA"/>
    <w:rsid w:val="00B560A2"/>
    <w:rsid w:val="00B65515"/>
    <w:rsid w:val="00B73399"/>
    <w:rsid w:val="00B84168"/>
    <w:rsid w:val="00B85C33"/>
    <w:rsid w:val="00B909B0"/>
    <w:rsid w:val="00BA2F3F"/>
    <w:rsid w:val="00BA4EE6"/>
    <w:rsid w:val="00BA7CF5"/>
    <w:rsid w:val="00BC6CA7"/>
    <w:rsid w:val="00BD5700"/>
    <w:rsid w:val="00BF3D62"/>
    <w:rsid w:val="00C02FC3"/>
    <w:rsid w:val="00C03F5E"/>
    <w:rsid w:val="00C048CF"/>
    <w:rsid w:val="00C33161"/>
    <w:rsid w:val="00C51396"/>
    <w:rsid w:val="00C52F67"/>
    <w:rsid w:val="00C5330F"/>
    <w:rsid w:val="00C578BB"/>
    <w:rsid w:val="00C67822"/>
    <w:rsid w:val="00C71C59"/>
    <w:rsid w:val="00C849E2"/>
    <w:rsid w:val="00C92B0A"/>
    <w:rsid w:val="00CA5844"/>
    <w:rsid w:val="00CA62F6"/>
    <w:rsid w:val="00CB56DD"/>
    <w:rsid w:val="00CB6F9A"/>
    <w:rsid w:val="00CC7E0E"/>
    <w:rsid w:val="00CD25DA"/>
    <w:rsid w:val="00CD3CC7"/>
    <w:rsid w:val="00CF37A1"/>
    <w:rsid w:val="00CF540E"/>
    <w:rsid w:val="00CF61D1"/>
    <w:rsid w:val="00D05661"/>
    <w:rsid w:val="00D52005"/>
    <w:rsid w:val="00D712F2"/>
    <w:rsid w:val="00D72FDB"/>
    <w:rsid w:val="00D849D7"/>
    <w:rsid w:val="00D87488"/>
    <w:rsid w:val="00D9106A"/>
    <w:rsid w:val="00DC5669"/>
    <w:rsid w:val="00DC74D1"/>
    <w:rsid w:val="00DD6F38"/>
    <w:rsid w:val="00DE0604"/>
    <w:rsid w:val="00DE54EF"/>
    <w:rsid w:val="00E03E2D"/>
    <w:rsid w:val="00E10159"/>
    <w:rsid w:val="00E108F0"/>
    <w:rsid w:val="00E17151"/>
    <w:rsid w:val="00E175C7"/>
    <w:rsid w:val="00E2398F"/>
    <w:rsid w:val="00E340AA"/>
    <w:rsid w:val="00E51818"/>
    <w:rsid w:val="00E66F6E"/>
    <w:rsid w:val="00E713DB"/>
    <w:rsid w:val="00E80CF1"/>
    <w:rsid w:val="00EA2112"/>
    <w:rsid w:val="00EB75A9"/>
    <w:rsid w:val="00EC1AB4"/>
    <w:rsid w:val="00EE0A00"/>
    <w:rsid w:val="00EE0FF9"/>
    <w:rsid w:val="00EF311C"/>
    <w:rsid w:val="00EF7BF3"/>
    <w:rsid w:val="00F11916"/>
    <w:rsid w:val="00F11FFC"/>
    <w:rsid w:val="00F16896"/>
    <w:rsid w:val="00F17028"/>
    <w:rsid w:val="00F30222"/>
    <w:rsid w:val="00F43317"/>
    <w:rsid w:val="00F43F9E"/>
    <w:rsid w:val="00F56234"/>
    <w:rsid w:val="00F602B0"/>
    <w:rsid w:val="00F6152B"/>
    <w:rsid w:val="00F64AA0"/>
    <w:rsid w:val="00F64C8E"/>
    <w:rsid w:val="00F71666"/>
    <w:rsid w:val="00F9147B"/>
    <w:rsid w:val="00F92BAC"/>
    <w:rsid w:val="00F95206"/>
    <w:rsid w:val="00F96228"/>
    <w:rsid w:val="00FC4250"/>
    <w:rsid w:val="00FE49C5"/>
    <w:rsid w:val="00FF3292"/>
    <w:rsid w:val="00FF50C3"/>
    <w:rsid w:val="00FF5238"/>
    <w:rsid w:val="00FF6B73"/>
    <w:rsid w:val="00FF7B5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C11DC"/>
  <w15:chartTrackingRefBased/>
  <w15:docId w15:val="{6B720087-EBEA-4957-8CBF-CFCB8AA9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EED"/>
    <w:pPr>
      <w:spacing w:after="0" w:line="240" w:lineRule="auto"/>
    </w:pPr>
    <w:rPr>
      <w:rFonts w:ascii="Arial" w:hAnsi="Arial"/>
    </w:rPr>
  </w:style>
  <w:style w:type="paragraph" w:styleId="Titre1">
    <w:name w:val="heading 1"/>
    <w:basedOn w:val="Normal"/>
    <w:next w:val="TxtJustifi"/>
    <w:link w:val="Titre1Car"/>
    <w:uiPriority w:val="9"/>
    <w:rsid w:val="00336A88"/>
    <w:pPr>
      <w:keepNext/>
      <w:keepLines/>
      <w:pageBreakBefore/>
      <w:numPr>
        <w:numId w:val="3"/>
      </w:numPr>
      <w:spacing w:before="120" w:after="120"/>
      <w:ind w:left="431" w:hanging="431"/>
      <w:outlineLvl w:val="0"/>
    </w:pPr>
    <w:rPr>
      <w:b/>
      <w:color w:val="000000" w:themeColor="text1"/>
      <w:sz w:val="32"/>
      <w:szCs w:val="32"/>
    </w:rPr>
  </w:style>
  <w:style w:type="paragraph" w:styleId="Titre2">
    <w:name w:val="heading 2"/>
    <w:basedOn w:val="Normal"/>
    <w:next w:val="TxtJustifi"/>
    <w:link w:val="Titre2Car"/>
    <w:uiPriority w:val="9"/>
    <w:unhideWhenUsed/>
    <w:rsid w:val="00336A88"/>
    <w:pPr>
      <w:keepNext/>
      <w:keepLines/>
      <w:numPr>
        <w:ilvl w:val="1"/>
        <w:numId w:val="3"/>
      </w:numPr>
      <w:spacing w:before="120" w:after="120"/>
      <w:ind w:left="578" w:hanging="578"/>
      <w:outlineLvl w:val="1"/>
    </w:pPr>
    <w:rPr>
      <w:b/>
      <w:color w:val="000000" w:themeColor="text1"/>
      <w:sz w:val="26"/>
      <w:szCs w:val="26"/>
    </w:rPr>
  </w:style>
  <w:style w:type="paragraph" w:styleId="Titre3">
    <w:name w:val="heading 3"/>
    <w:basedOn w:val="Normal"/>
    <w:next w:val="TxtJustifi"/>
    <w:link w:val="Titre3Car"/>
    <w:uiPriority w:val="9"/>
    <w:unhideWhenUsed/>
    <w:rsid w:val="00336A88"/>
    <w:pPr>
      <w:keepNext/>
      <w:keepLines/>
      <w:numPr>
        <w:ilvl w:val="2"/>
        <w:numId w:val="3"/>
      </w:numPr>
      <w:spacing w:before="120" w:after="120"/>
      <w:outlineLvl w:val="2"/>
    </w:pPr>
    <w:rPr>
      <w:b/>
      <w:color w:val="000000" w:themeColor="text1"/>
      <w:sz w:val="24"/>
      <w:szCs w:val="24"/>
    </w:rPr>
  </w:style>
  <w:style w:type="paragraph" w:styleId="Titre4">
    <w:name w:val="heading 4"/>
    <w:basedOn w:val="Normal"/>
    <w:next w:val="TxtJustifi"/>
    <w:link w:val="Titre4Car"/>
    <w:uiPriority w:val="9"/>
    <w:unhideWhenUsed/>
    <w:rsid w:val="00336A88"/>
    <w:pPr>
      <w:keepNext/>
      <w:keepLines/>
      <w:numPr>
        <w:ilvl w:val="3"/>
        <w:numId w:val="3"/>
      </w:numPr>
      <w:spacing w:before="120" w:after="120"/>
      <w:ind w:left="862" w:hanging="862"/>
      <w:contextualSpacing/>
      <w:outlineLvl w:val="3"/>
    </w:pPr>
    <w:rPr>
      <w:b/>
      <w:iCs/>
      <w:color w:val="000000" w:themeColor="text1"/>
    </w:rPr>
  </w:style>
  <w:style w:type="paragraph" w:styleId="Titre5">
    <w:name w:val="heading 5"/>
    <w:basedOn w:val="Normal"/>
    <w:next w:val="Normal"/>
    <w:link w:val="Titre5Car"/>
    <w:uiPriority w:val="9"/>
    <w:unhideWhenUsed/>
    <w:rsid w:val="006F1695"/>
    <w:pPr>
      <w:keepNext/>
      <w:keepLines/>
      <w:numPr>
        <w:ilvl w:val="4"/>
        <w:numId w:val="3"/>
      </w:numPr>
      <w:spacing w:after="12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16896"/>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16896"/>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1689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1689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rincipale">
    <w:name w:val="Titre principale"/>
    <w:basedOn w:val="Normal"/>
    <w:next w:val="Titresecondaire"/>
    <w:qFormat/>
    <w:rsid w:val="006F1695"/>
    <w:pPr>
      <w:spacing w:before="1080" w:after="720"/>
      <w:jc w:val="center"/>
    </w:pPr>
    <w:rPr>
      <w:b/>
      <w:sz w:val="56"/>
    </w:rPr>
  </w:style>
  <w:style w:type="paragraph" w:customStyle="1" w:styleId="Titresecondaire">
    <w:name w:val="Titre secondaire"/>
    <w:basedOn w:val="Titreprincipale"/>
    <w:next w:val="TxtNP"/>
    <w:qFormat/>
    <w:rsid w:val="00062046"/>
    <w:pPr>
      <w:spacing w:before="120" w:line="360" w:lineRule="auto"/>
    </w:pPr>
    <w:rPr>
      <w:sz w:val="50"/>
    </w:rPr>
  </w:style>
  <w:style w:type="table" w:styleId="Grilledutableau">
    <w:name w:val="Table Grid"/>
    <w:basedOn w:val="TableauNormal"/>
    <w:uiPriority w:val="39"/>
    <w:rsid w:val="00894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NP">
    <w:name w:val="Txt_NP"/>
    <w:basedOn w:val="Normal"/>
    <w:rsid w:val="00793479"/>
    <w:pPr>
      <w:pBdr>
        <w:top w:val="thickThinSmallGap" w:sz="24" w:space="2" w:color="auto"/>
        <w:bottom w:val="thickThinSmallGap" w:sz="24" w:space="2" w:color="auto"/>
      </w:pBdr>
      <w:spacing w:before="720" w:after="3960"/>
      <w:jc w:val="center"/>
    </w:pPr>
    <w:rPr>
      <w:sz w:val="40"/>
    </w:rPr>
  </w:style>
  <w:style w:type="paragraph" w:customStyle="1" w:styleId="TxtDroite">
    <w:name w:val="Txt_Droite"/>
    <w:basedOn w:val="Normal"/>
    <w:qFormat/>
    <w:rsid w:val="000C7958"/>
    <w:pPr>
      <w:spacing w:after="120"/>
      <w:jc w:val="right"/>
    </w:pPr>
    <w:rPr>
      <w:rFonts w:asciiTheme="majorHAnsi" w:hAnsiTheme="majorHAnsi"/>
    </w:rPr>
  </w:style>
  <w:style w:type="paragraph" w:styleId="En-tte">
    <w:name w:val="header"/>
    <w:basedOn w:val="Normal"/>
    <w:link w:val="En-tteCar"/>
    <w:uiPriority w:val="99"/>
    <w:unhideWhenUsed/>
    <w:rsid w:val="007F4A72"/>
    <w:pPr>
      <w:tabs>
        <w:tab w:val="center" w:pos="4536"/>
        <w:tab w:val="right" w:pos="9072"/>
      </w:tabs>
      <w:jc w:val="center"/>
    </w:pPr>
    <w:rPr>
      <w:rFonts w:ascii="Agency FB" w:hAnsi="Agency FB"/>
      <w:sz w:val="24"/>
    </w:rPr>
  </w:style>
  <w:style w:type="character" w:customStyle="1" w:styleId="En-tteCar">
    <w:name w:val="En-tête Car"/>
    <w:basedOn w:val="Policepardfaut"/>
    <w:link w:val="En-tte"/>
    <w:uiPriority w:val="99"/>
    <w:rsid w:val="007F4A72"/>
    <w:rPr>
      <w:rFonts w:ascii="Agency FB" w:hAnsi="Agency FB"/>
      <w:sz w:val="24"/>
    </w:rPr>
  </w:style>
  <w:style w:type="paragraph" w:styleId="Pieddepage">
    <w:name w:val="footer"/>
    <w:basedOn w:val="Normal"/>
    <w:link w:val="PieddepageCar"/>
    <w:uiPriority w:val="99"/>
    <w:unhideWhenUsed/>
    <w:rsid w:val="00005CEB"/>
    <w:pPr>
      <w:pBdr>
        <w:top w:val="double" w:sz="4" w:space="1" w:color="auto"/>
      </w:pBdr>
      <w:tabs>
        <w:tab w:val="center" w:pos="4536"/>
        <w:tab w:val="right" w:pos="9072"/>
      </w:tabs>
      <w:jc w:val="center"/>
    </w:pPr>
    <w:rPr>
      <w:rFonts w:ascii="Agency FB" w:hAnsi="Agency FB"/>
      <w:i/>
      <w:sz w:val="24"/>
    </w:rPr>
  </w:style>
  <w:style w:type="character" w:customStyle="1" w:styleId="PieddepageCar">
    <w:name w:val="Pied de page Car"/>
    <w:basedOn w:val="Policepardfaut"/>
    <w:link w:val="Pieddepage"/>
    <w:uiPriority w:val="99"/>
    <w:rsid w:val="00005CEB"/>
    <w:rPr>
      <w:rFonts w:ascii="Agency FB" w:hAnsi="Agency FB"/>
      <w:i/>
      <w:sz w:val="24"/>
    </w:rPr>
  </w:style>
  <w:style w:type="paragraph" w:customStyle="1" w:styleId="TxtJustifi">
    <w:name w:val="Txt_Justifié"/>
    <w:basedOn w:val="Normal"/>
    <w:rsid w:val="000C7958"/>
    <w:pPr>
      <w:spacing w:before="120" w:after="120"/>
      <w:jc w:val="both"/>
    </w:pPr>
    <w:rPr>
      <w:rFonts w:asciiTheme="majorHAnsi" w:hAnsiTheme="majorHAnsi"/>
    </w:rPr>
  </w:style>
  <w:style w:type="paragraph" w:customStyle="1" w:styleId="TxtGauche">
    <w:name w:val="Txt_Gauche"/>
    <w:basedOn w:val="Normal"/>
    <w:rsid w:val="000C7958"/>
    <w:rPr>
      <w:rFonts w:asciiTheme="majorHAnsi" w:hAnsiTheme="majorHAnsi"/>
    </w:rPr>
  </w:style>
  <w:style w:type="paragraph" w:customStyle="1" w:styleId="TxtCentr">
    <w:name w:val="Txt_Centré"/>
    <w:basedOn w:val="Normal"/>
    <w:rsid w:val="000C7958"/>
    <w:pPr>
      <w:spacing w:after="120"/>
      <w:jc w:val="center"/>
    </w:pPr>
    <w:rPr>
      <w:rFonts w:asciiTheme="majorHAnsi" w:hAnsiTheme="majorHAnsi"/>
    </w:rPr>
  </w:style>
  <w:style w:type="paragraph" w:customStyle="1" w:styleId="TxtCode">
    <w:name w:val="Txt_Code"/>
    <w:basedOn w:val="Normal"/>
    <w:rsid w:val="00AC0D5F"/>
    <w:pPr>
      <w:pBdr>
        <w:top w:val="dashDotStroked" w:sz="24" w:space="1" w:color="auto"/>
        <w:left w:val="dashDotStroked" w:sz="24" w:space="4" w:color="auto"/>
        <w:bottom w:val="dashDotStroked" w:sz="24" w:space="1" w:color="auto"/>
        <w:right w:val="dashDotStroked" w:sz="24" w:space="4" w:color="auto"/>
      </w:pBdr>
      <w:shd w:val="pct35" w:color="FBE4D5" w:themeColor="accent2" w:themeTint="33" w:fill="auto"/>
    </w:pPr>
    <w:rPr>
      <w:rFonts w:ascii="Courier New" w:hAnsi="Courier New"/>
    </w:rPr>
  </w:style>
  <w:style w:type="character" w:customStyle="1" w:styleId="CRouge">
    <w:name w:val="C_Rouge"/>
    <w:basedOn w:val="Policepardfaut"/>
    <w:uiPriority w:val="1"/>
    <w:rsid w:val="00852745"/>
    <w:rPr>
      <w:rFonts w:ascii="Arial" w:hAnsi="Arial"/>
      <w:color w:val="FF0000"/>
    </w:rPr>
  </w:style>
  <w:style w:type="character" w:customStyle="1" w:styleId="CGras">
    <w:name w:val="C_Gras"/>
    <w:basedOn w:val="Policepardfaut"/>
    <w:uiPriority w:val="1"/>
    <w:rsid w:val="000C7958"/>
    <w:rPr>
      <w:rFonts w:asciiTheme="majorHAnsi" w:hAnsiTheme="majorHAnsi"/>
      <w:b/>
      <w:color w:val="auto"/>
      <w:u w:val="none"/>
    </w:rPr>
  </w:style>
  <w:style w:type="character" w:customStyle="1" w:styleId="CItalique">
    <w:name w:val="C_Italique"/>
    <w:basedOn w:val="Policepardfaut"/>
    <w:uiPriority w:val="1"/>
    <w:rsid w:val="00852745"/>
    <w:rPr>
      <w:rFonts w:ascii="Arial" w:hAnsi="Arial"/>
      <w:b/>
      <w:i/>
      <w:color w:val="auto"/>
      <w:u w:val="none"/>
    </w:rPr>
  </w:style>
  <w:style w:type="character" w:customStyle="1" w:styleId="CSulign">
    <w:name w:val="C_Suligné"/>
    <w:basedOn w:val="Policepardfaut"/>
    <w:uiPriority w:val="1"/>
    <w:rsid w:val="00852745"/>
    <w:rPr>
      <w:rFonts w:ascii="Arial" w:hAnsi="Arial"/>
      <w:b w:val="0"/>
      <w:i/>
      <w:color w:val="auto"/>
      <w:u w:val="double" w:color="F4B083" w:themeColor="accent2" w:themeTint="99"/>
    </w:rPr>
  </w:style>
  <w:style w:type="character" w:customStyle="1" w:styleId="CSurlign">
    <w:name w:val="C_Surligné"/>
    <w:basedOn w:val="Policepardfaut"/>
    <w:uiPriority w:val="1"/>
    <w:rsid w:val="0037310F"/>
    <w:rPr>
      <w:rFonts w:ascii="Arial" w:hAnsi="Arial"/>
      <w:color w:val="auto"/>
      <w:u w:val="none"/>
      <w:bdr w:val="none" w:sz="0" w:space="0" w:color="auto"/>
      <w:shd w:val="clear" w:color="auto" w:fill="FFFF00"/>
    </w:rPr>
  </w:style>
  <w:style w:type="character" w:customStyle="1" w:styleId="CGrasItalique">
    <w:name w:val="C_GrasItalique"/>
    <w:basedOn w:val="Policepardfaut"/>
    <w:uiPriority w:val="1"/>
    <w:rsid w:val="00695F19"/>
    <w:rPr>
      <w:rFonts w:ascii="Arial" w:hAnsi="Arial"/>
      <w:b/>
      <w:i/>
    </w:rPr>
  </w:style>
  <w:style w:type="character" w:customStyle="1" w:styleId="CBarr">
    <w:name w:val="C_Barré"/>
    <w:basedOn w:val="Policepardfaut"/>
    <w:uiPriority w:val="1"/>
    <w:rsid w:val="00325564"/>
    <w:rPr>
      <w:strike/>
    </w:rPr>
  </w:style>
  <w:style w:type="table" w:styleId="TableauGrille1Clair-Accentuation2">
    <w:name w:val="Grid Table 1 Light Accent 2"/>
    <w:basedOn w:val="TableauNormal"/>
    <w:uiPriority w:val="46"/>
    <w:rsid w:val="00DE54E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COrangeClaire">
    <w:name w:val="C_OrangeClaire"/>
    <w:basedOn w:val="Policepardfaut"/>
    <w:uiPriority w:val="1"/>
    <w:qFormat/>
    <w:rsid w:val="00783D2D"/>
    <w:rPr>
      <w:rFonts w:ascii="Arial" w:hAnsi="Arial"/>
      <w:b/>
      <w:color w:val="F4B083" w:themeColor="accent2" w:themeTint="99"/>
    </w:rPr>
  </w:style>
  <w:style w:type="character" w:styleId="Textedelespacerserv">
    <w:name w:val="Placeholder Text"/>
    <w:basedOn w:val="Policepardfaut"/>
    <w:uiPriority w:val="99"/>
    <w:semiHidden/>
    <w:rsid w:val="006D50AC"/>
    <w:rPr>
      <w:color w:val="808080"/>
    </w:rPr>
  </w:style>
  <w:style w:type="character" w:customStyle="1" w:styleId="Titre1Car">
    <w:name w:val="Titre 1 Car"/>
    <w:basedOn w:val="Policepardfaut"/>
    <w:link w:val="Titre1"/>
    <w:uiPriority w:val="9"/>
    <w:rsid w:val="00336A88"/>
    <w:rPr>
      <w:rFonts w:ascii="Arial" w:hAnsi="Arial"/>
      <w:b/>
      <w:color w:val="000000" w:themeColor="text1"/>
      <w:sz w:val="32"/>
      <w:szCs w:val="32"/>
    </w:rPr>
  </w:style>
  <w:style w:type="character" w:customStyle="1" w:styleId="Titre2Car">
    <w:name w:val="Titre 2 Car"/>
    <w:basedOn w:val="Policepardfaut"/>
    <w:link w:val="Titre2"/>
    <w:uiPriority w:val="9"/>
    <w:rsid w:val="00336A88"/>
    <w:rPr>
      <w:rFonts w:ascii="Arial" w:hAnsi="Arial"/>
      <w:b/>
      <w:color w:val="000000" w:themeColor="text1"/>
      <w:sz w:val="26"/>
      <w:szCs w:val="26"/>
    </w:rPr>
  </w:style>
  <w:style w:type="character" w:customStyle="1" w:styleId="Titre3Car">
    <w:name w:val="Titre 3 Car"/>
    <w:basedOn w:val="Policepardfaut"/>
    <w:link w:val="Titre3"/>
    <w:uiPriority w:val="9"/>
    <w:rsid w:val="00336A88"/>
    <w:rPr>
      <w:rFonts w:ascii="Arial" w:hAnsi="Arial"/>
      <w:b/>
      <w:color w:val="000000" w:themeColor="text1"/>
      <w:sz w:val="24"/>
      <w:szCs w:val="24"/>
    </w:rPr>
  </w:style>
  <w:style w:type="character" w:customStyle="1" w:styleId="Titre4Car">
    <w:name w:val="Titre 4 Car"/>
    <w:basedOn w:val="Policepardfaut"/>
    <w:link w:val="Titre4"/>
    <w:uiPriority w:val="9"/>
    <w:rsid w:val="00336A88"/>
    <w:rPr>
      <w:rFonts w:ascii="Arial" w:hAnsi="Arial"/>
      <w:b/>
      <w:iCs/>
      <w:color w:val="000000" w:themeColor="text1"/>
    </w:rPr>
  </w:style>
  <w:style w:type="paragraph" w:styleId="TM1">
    <w:name w:val="toc 1"/>
    <w:basedOn w:val="Normal"/>
    <w:next w:val="Normal"/>
    <w:autoRedefine/>
    <w:uiPriority w:val="39"/>
    <w:unhideWhenUsed/>
    <w:rsid w:val="006F1695"/>
    <w:pPr>
      <w:tabs>
        <w:tab w:val="left" w:pos="440"/>
        <w:tab w:val="right" w:leader="underscore" w:pos="9062"/>
      </w:tabs>
      <w:spacing w:after="100"/>
    </w:pPr>
    <w:rPr>
      <w:b/>
      <w:i/>
    </w:rPr>
  </w:style>
  <w:style w:type="paragraph" w:styleId="TM2">
    <w:name w:val="toc 2"/>
    <w:basedOn w:val="Normal"/>
    <w:next w:val="Normal"/>
    <w:autoRedefine/>
    <w:uiPriority w:val="39"/>
    <w:unhideWhenUsed/>
    <w:rsid w:val="006F1695"/>
    <w:pPr>
      <w:spacing w:after="100"/>
      <w:ind w:left="220"/>
    </w:pPr>
    <w:rPr>
      <w:b/>
      <w:i/>
    </w:rPr>
  </w:style>
  <w:style w:type="paragraph" w:styleId="TM3">
    <w:name w:val="toc 3"/>
    <w:basedOn w:val="Normal"/>
    <w:next w:val="Normal"/>
    <w:autoRedefine/>
    <w:uiPriority w:val="39"/>
    <w:unhideWhenUsed/>
    <w:rsid w:val="006F1695"/>
    <w:pPr>
      <w:spacing w:after="100"/>
      <w:ind w:left="440"/>
    </w:pPr>
    <w:rPr>
      <w:b/>
      <w:i/>
    </w:rPr>
  </w:style>
  <w:style w:type="paragraph" w:styleId="TM4">
    <w:name w:val="toc 4"/>
    <w:basedOn w:val="Normal"/>
    <w:next w:val="Normal"/>
    <w:autoRedefine/>
    <w:uiPriority w:val="39"/>
    <w:unhideWhenUsed/>
    <w:rsid w:val="006F1695"/>
    <w:pPr>
      <w:spacing w:after="100"/>
      <w:ind w:left="660"/>
    </w:pPr>
    <w:rPr>
      <w:b/>
      <w:i/>
    </w:rPr>
  </w:style>
  <w:style w:type="paragraph" w:customStyle="1" w:styleId="TitreTabledematires">
    <w:name w:val="Titre Table de matières"/>
    <w:basedOn w:val="TxtDroite"/>
    <w:rsid w:val="00C02FC3"/>
    <w:pPr>
      <w:pBdr>
        <w:top w:val="thinThickThinMediumGap" w:sz="24" w:space="1" w:color="000000" w:themeColor="text1"/>
        <w:bottom w:val="thinThickThinMediumGap" w:sz="24" w:space="1" w:color="000000" w:themeColor="text1"/>
      </w:pBdr>
      <w:jc w:val="center"/>
    </w:pPr>
    <w:rPr>
      <w:b/>
      <w:strike/>
      <w:noProof/>
      <w:sz w:val="32"/>
    </w:rPr>
  </w:style>
  <w:style w:type="character" w:customStyle="1" w:styleId="Titre5Car">
    <w:name w:val="Titre 5 Car"/>
    <w:basedOn w:val="Policepardfaut"/>
    <w:link w:val="Titre5"/>
    <w:uiPriority w:val="9"/>
    <w:rsid w:val="006F1695"/>
    <w:rPr>
      <w:rFonts w:asciiTheme="majorHAnsi" w:eastAsiaTheme="majorEastAsia" w:hAnsiTheme="majorHAnsi" w:cstheme="majorBidi"/>
      <w:color w:val="2F5496" w:themeColor="accent1" w:themeShade="BF"/>
    </w:rPr>
  </w:style>
  <w:style w:type="numbering" w:customStyle="1" w:styleId="Style1">
    <w:name w:val="Style1"/>
    <w:basedOn w:val="Aucuneliste"/>
    <w:uiPriority w:val="99"/>
    <w:rsid w:val="00EF7BF3"/>
    <w:pPr>
      <w:numPr>
        <w:numId w:val="6"/>
      </w:numPr>
    </w:pPr>
  </w:style>
  <w:style w:type="paragraph" w:customStyle="1" w:styleId="ListePuces">
    <w:name w:val="Liste_Puces"/>
    <w:basedOn w:val="Listepuces3"/>
    <w:next w:val="Listepuces3"/>
    <w:rsid w:val="000C7958"/>
    <w:pPr>
      <w:spacing w:before="120" w:after="120"/>
      <w:ind w:left="924" w:hanging="357"/>
      <w:contextualSpacing w:val="0"/>
    </w:pPr>
    <w:rPr>
      <w:rFonts w:asciiTheme="majorHAnsi" w:hAnsiTheme="majorHAnsi"/>
    </w:rPr>
  </w:style>
  <w:style w:type="paragraph" w:customStyle="1" w:styleId="ListeNumro">
    <w:name w:val="Liste_Numéro"/>
    <w:basedOn w:val="Listenumros"/>
    <w:next w:val="Normal"/>
    <w:rsid w:val="000C7958"/>
    <w:pPr>
      <w:spacing w:before="120" w:after="120"/>
      <w:ind w:left="357" w:hanging="357"/>
      <w:contextualSpacing w:val="0"/>
    </w:pPr>
    <w:rPr>
      <w:rFonts w:asciiTheme="majorHAnsi" w:hAnsiTheme="majorHAnsi"/>
    </w:rPr>
  </w:style>
  <w:style w:type="paragraph" w:styleId="Listepuces3">
    <w:name w:val="List Bullet 3"/>
    <w:basedOn w:val="Normal"/>
    <w:uiPriority w:val="99"/>
    <w:semiHidden/>
    <w:unhideWhenUsed/>
    <w:rsid w:val="00EF7BF3"/>
    <w:pPr>
      <w:numPr>
        <w:numId w:val="13"/>
      </w:numPr>
      <w:contextualSpacing/>
    </w:pPr>
  </w:style>
  <w:style w:type="character" w:customStyle="1" w:styleId="CExposant">
    <w:name w:val="C_Exposant"/>
    <w:basedOn w:val="Policepardfaut"/>
    <w:uiPriority w:val="1"/>
    <w:rsid w:val="00005CEB"/>
    <w:rPr>
      <w:rFonts w:ascii="Arial" w:hAnsi="Arial"/>
      <w:vertAlign w:val="superscript"/>
    </w:rPr>
  </w:style>
  <w:style w:type="paragraph" w:styleId="Titre">
    <w:name w:val="Title"/>
    <w:basedOn w:val="Normal"/>
    <w:next w:val="Normal"/>
    <w:link w:val="TitreCar"/>
    <w:uiPriority w:val="10"/>
    <w:rsid w:val="00B05B27"/>
    <w:pPr>
      <w:keepNext/>
      <w:keepLines/>
      <w:pageBreakBefore/>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5B27"/>
    <w:rPr>
      <w:rFonts w:asciiTheme="majorHAnsi" w:eastAsiaTheme="majorEastAsia" w:hAnsiTheme="majorHAnsi" w:cstheme="majorBidi"/>
      <w:spacing w:val="-10"/>
      <w:kern w:val="28"/>
      <w:sz w:val="56"/>
      <w:szCs w:val="56"/>
    </w:rPr>
  </w:style>
  <w:style w:type="character" w:customStyle="1" w:styleId="Cindice">
    <w:name w:val="C_indice"/>
    <w:basedOn w:val="Policepardfaut"/>
    <w:uiPriority w:val="1"/>
    <w:rsid w:val="00005CEB"/>
    <w:rPr>
      <w:caps w:val="0"/>
      <w:smallCaps w:val="0"/>
      <w:strike w:val="0"/>
      <w:dstrike w:val="0"/>
      <w:vanish w:val="0"/>
      <w:vertAlign w:val="subscript"/>
    </w:rPr>
  </w:style>
  <w:style w:type="paragraph" w:styleId="NormalWeb">
    <w:name w:val="Normal (Web)"/>
    <w:basedOn w:val="Normal"/>
    <w:uiPriority w:val="99"/>
    <w:semiHidden/>
    <w:unhideWhenUsed/>
    <w:rsid w:val="00325564"/>
    <w:rPr>
      <w:rFonts w:ascii="Times New Roman" w:hAnsi="Times New Roman" w:cs="Times New Roman"/>
      <w:sz w:val="24"/>
      <w:szCs w:val="24"/>
    </w:rPr>
  </w:style>
  <w:style w:type="paragraph" w:styleId="Listenumros">
    <w:name w:val="List Number"/>
    <w:basedOn w:val="Normal"/>
    <w:uiPriority w:val="99"/>
    <w:semiHidden/>
    <w:unhideWhenUsed/>
    <w:rsid w:val="00181202"/>
    <w:pPr>
      <w:numPr>
        <w:numId w:val="20"/>
      </w:numPr>
      <w:contextualSpacing/>
    </w:pPr>
  </w:style>
  <w:style w:type="character" w:customStyle="1" w:styleId="Titre6Car">
    <w:name w:val="Titre 6 Car"/>
    <w:basedOn w:val="Policepardfaut"/>
    <w:link w:val="Titre6"/>
    <w:uiPriority w:val="9"/>
    <w:semiHidden/>
    <w:rsid w:val="00F1689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1689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1689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16896"/>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semiHidden/>
    <w:unhideWhenUsed/>
    <w:rsid w:val="00EF31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87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localhost:8080/swagger-ui/index.html" TargetMode="External"/><Relationship Id="rId30" Type="http://schemas.openxmlformats.org/officeDocument/2006/relationships/header" Target="header5.xml"/><Relationship Id="rId35" Type="http://schemas.openxmlformats.org/officeDocument/2006/relationships/glossaryDocument" Target="glossary/document.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iF\OneDrive%20-%20EDUETATFR\3eme-ann&#233;e\302%20-%20Mod&#232;le%20RP%20-%20HOT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0250CEF5E134F0185F51BA87310F0EC"/>
        <w:category>
          <w:name w:val="Général"/>
          <w:gallery w:val="placeholder"/>
        </w:category>
        <w:types>
          <w:type w:val="bbPlcHdr"/>
        </w:types>
        <w:behaviors>
          <w:behavior w:val="content"/>
        </w:behaviors>
        <w:guid w:val="{2ABECFB9-6C87-4B26-8055-36F45E0047D6}"/>
      </w:docPartPr>
      <w:docPartBody>
        <w:p w:rsidR="007B2F11" w:rsidRDefault="007B2F11">
          <w:pPr>
            <w:pStyle w:val="E0250CEF5E134F0185F51BA87310F0EC"/>
          </w:pPr>
          <w:r>
            <w:rPr>
              <w:rStyle w:val="Textedelespacerserv"/>
            </w:rPr>
            <w:t>Entrer une date.</w:t>
          </w:r>
        </w:p>
      </w:docPartBody>
    </w:docPart>
    <w:docPart>
      <w:docPartPr>
        <w:name w:val="1AEC3788058C4E53B3601D65AFA675F7"/>
        <w:category>
          <w:name w:val="Général"/>
          <w:gallery w:val="placeholder"/>
        </w:category>
        <w:types>
          <w:type w:val="bbPlcHdr"/>
        </w:types>
        <w:behaviors>
          <w:behavior w:val="content"/>
        </w:behaviors>
        <w:guid w:val="{E1CA4530-FCCB-422E-BF18-AC4AF925A02B}"/>
      </w:docPartPr>
      <w:docPartBody>
        <w:p w:rsidR="007B2F11" w:rsidRDefault="007B2F11">
          <w:pPr>
            <w:pStyle w:val="1AEC3788058C4E53B3601D65AFA675F7"/>
          </w:pPr>
          <w:r>
            <w:rPr>
              <w:rStyle w:val="Textedelespacerserv"/>
            </w:rPr>
            <w:t>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gency FB">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11"/>
    <w:rsid w:val="007B2F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0250CEF5E134F0185F51BA87310F0EC">
    <w:name w:val="E0250CEF5E134F0185F51BA87310F0EC"/>
  </w:style>
  <w:style w:type="paragraph" w:customStyle="1" w:styleId="1AEC3788058C4E53B3601D65AFA675F7">
    <w:name w:val="1AEC3788058C4E53B3601D65AFA675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95B13-A8A0-4871-A4F0-A15F64685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HOTI.dotx</Template>
  <TotalTime>3</TotalTime>
  <Pages>19</Pages>
  <Words>3565</Words>
  <Characters>19613</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XXX - MODULE</vt:lpstr>
    </vt:vector>
  </TitlesOfParts>
  <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Développer des applications WEB</dc:title>
  <dc:subject/>
  <dc:creator>Hoti Flamur</dc:creator>
  <cp:keywords/>
  <dc:description/>
  <cp:lastModifiedBy>Flamur Hoti</cp:lastModifiedBy>
  <cp:revision>186</cp:revision>
  <dcterms:created xsi:type="dcterms:W3CDTF">2024-03-21T12:37:00Z</dcterms:created>
  <dcterms:modified xsi:type="dcterms:W3CDTF">2024-04-17T17:51:00Z</dcterms:modified>
</cp:coreProperties>
</file>